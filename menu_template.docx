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age layout for front and back cover of booklet"/>
      </w:tblPr>
      <w:tblGrid>
        <w:gridCol w:w="4541"/>
        <w:gridCol w:w="8"/>
        <w:gridCol w:w="6550"/>
      </w:tblGrid>
      <w:tr w:rsidR="00EC255A" w14:paraId="17D46D29" w14:textId="77777777" w:rsidTr="00D06257">
        <w:trPr>
          <w:trHeight w:hRule="exact" w:val="10152"/>
        </w:trPr>
        <w:tc>
          <w:tcPr>
            <w:tcW w:w="4541" w:type="dxa"/>
          </w:tcPr>
          <w:tbl>
            <w:tblPr>
              <w:tblW w:w="453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Back cover layout"/>
            </w:tblPr>
            <w:tblGrid>
              <w:gridCol w:w="4536"/>
            </w:tblGrid>
            <w:tr w:rsidR="00EC255A" w:rsidRPr="001449B5" w14:paraId="22F5F65A" w14:textId="77777777" w:rsidTr="00E77AF7">
              <w:trPr>
                <w:trHeight w:val="13045"/>
              </w:trPr>
              <w:tc>
                <w:tcPr>
                  <w:tcW w:w="5000" w:type="pct"/>
                </w:tcPr>
                <w:p w14:paraId="05600400" w14:textId="77777777" w:rsidR="00E06BE4" w:rsidRPr="00471DB6" w:rsidRDefault="00E06BE4" w:rsidP="00E06BE4">
                  <w:pPr>
                    <w:pStyle w:val="Ttulo"/>
                    <w:rPr>
                      <w:sz w:val="40"/>
                      <w:szCs w:val="40"/>
                      <w:lang w:val="es-AR"/>
                    </w:rPr>
                  </w:pPr>
                  <w:r w:rsidRPr="00471DB6">
                    <w:rPr>
                      <w:sz w:val="40"/>
                      <w:szCs w:val="40"/>
                      <w:lang w:val="es-AR"/>
                    </w:rPr>
                    <w:t xml:space="preserve"> </w:t>
                  </w:r>
                </w:p>
                <w:p w14:paraId="7E95AFD6" w14:textId="6BD46066" w:rsidR="00EC255A" w:rsidRPr="00C54D96" w:rsidRDefault="00632EBB" w:rsidP="00E06BE4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  <w:r w:rsidRPr="00C54D96"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  <w:t>POSTRES</w:t>
                  </w:r>
                </w:p>
                <w:p w14:paraId="6864B2AE" w14:textId="4D8309B6" w:rsidR="00E06BE4" w:rsidRPr="00C54D96" w:rsidRDefault="00C04439" w:rsidP="00E06BE4">
                  <w:pPr>
                    <w:pStyle w:val="Ttulo"/>
                    <w:rPr>
                      <w:color w:val="auto"/>
                      <w:sz w:val="40"/>
                      <w:szCs w:val="40"/>
                      <w:lang w:val="es-AR"/>
                    </w:rPr>
                  </w:pPr>
                  <w:r w:rsidRPr="003B6F52">
                    <w:rPr>
                      <w:rFonts w:ascii="Unispace" w:hAnsi="Unispace"/>
                      <w:noProof/>
                      <w:color w:val="auto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66CDC0F6" wp14:editId="5EF1FCA5">
                            <wp:simplePos x="0" y="0"/>
                            <wp:positionH relativeFrom="column">
                              <wp:posOffset>1048</wp:posOffset>
                            </wp:positionH>
                            <wp:positionV relativeFrom="paragraph">
                              <wp:posOffset>17031</wp:posOffset>
                            </wp:positionV>
                            <wp:extent cx="2992582" cy="7510"/>
                            <wp:effectExtent l="0" t="0" r="36830" b="31115"/>
                            <wp:wrapNone/>
                            <wp:docPr id="15" name="Straight Connector 15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992582" cy="751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28E8BB" id="Straight Connector 15" o:spid="_x0000_s1026" alt="&quot;&quot;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35pt" to="235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  <w:r w:rsidR="00DB3EC1" w:rsidRPr="00C54D96">
                    <w:rPr>
                      <w:color w:val="auto"/>
                      <w:sz w:val="40"/>
                      <w:szCs w:val="40"/>
                      <w:lang w:val="es-AR"/>
                    </w:rPr>
                    <w:t xml:space="preserve"> </w:t>
                  </w:r>
                </w:p>
                <w:p w14:paraId="6D38D808" w14:textId="586B26DC" w:rsidR="00E06BE4" w:rsidRPr="00C54D96" w:rsidRDefault="00DB3EC1" w:rsidP="00E06BE4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HELADO BOMBÓN ESCOCÉS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{{p1}}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</w:t>
                  </w:r>
                </w:p>
                <w:p w14:paraId="05E90D64" w14:textId="58B371F2" w:rsidR="00DB3EC1" w:rsidRPr="00C54D96" w:rsidRDefault="00DB3EC1" w:rsidP="00E06BE4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72728BA" w14:textId="524E39D4" w:rsidR="00DB3EC1" w:rsidRDefault="00DB3EC1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QUESO Y DULCE </w:t>
                  </w:r>
                  <w:r w:rsidR="00D2393A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{{p2}}</w:t>
                  </w:r>
                </w:p>
                <w:p w14:paraId="77C1FC27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D3C3AD4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E484CD2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120409C4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E678B3A" w14:textId="77777777" w:rsidR="00582759" w:rsidRPr="00C54D96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6D209A68" w14:textId="16D0746E" w:rsidR="00DB3EC1" w:rsidRPr="00C54D96" w:rsidRDefault="00DB3EC1" w:rsidP="00E06BE4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03E92A2" w14:textId="3738F3C0" w:rsidR="00DB3EC1" w:rsidRPr="00C54D96" w:rsidRDefault="00DB3EC1" w:rsidP="00DB3EC1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  <w:r w:rsidRPr="00C54D96"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  <w:t>BEBIDAS</w:t>
                  </w:r>
                </w:p>
                <w:p w14:paraId="31A91BB9" w14:textId="1EEBD270" w:rsidR="00DB3EC1" w:rsidRPr="00C54D96" w:rsidRDefault="00C04439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3B6F52">
                    <w:rPr>
                      <w:rFonts w:ascii="Unispace" w:hAnsi="Unispace"/>
                      <w:noProof/>
                      <w:color w:val="auto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68159F16" wp14:editId="3FFAE6C4">
                            <wp:simplePos x="0" y="0"/>
                            <wp:positionH relativeFrom="column">
                              <wp:posOffset>1048</wp:posOffset>
                            </wp:positionH>
                            <wp:positionV relativeFrom="paragraph">
                              <wp:posOffset>20584</wp:posOffset>
                            </wp:positionV>
                            <wp:extent cx="2956956" cy="7421"/>
                            <wp:effectExtent l="0" t="0" r="34290" b="31115"/>
                            <wp:wrapNone/>
                            <wp:docPr id="16" name="Straight Connector 16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956956" cy="7421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FEC8DA6" id="Straight Connector 16" o:spid="_x0000_s1026" alt="&quot;&quot;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6pt" to="232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5813FE60" w14:textId="43AA0F7B" w:rsidR="00DB3EC1" w:rsidRPr="00C54D96" w:rsidRDefault="00DB3EC1" w:rsidP="00E77AF7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GASEOSAS                                        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{{p3}}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</w:t>
                  </w:r>
                </w:p>
                <w:p w14:paraId="1212A0FD" w14:textId="77777777" w:rsidR="00DB3EC1" w:rsidRPr="00C54D96" w:rsidRDefault="00DB3EC1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6FB6C3E7" w14:textId="5677FCD9" w:rsidR="00DB3EC1" w:rsidRPr="00C54D96" w:rsidRDefault="00DB3EC1" w:rsidP="00092C17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AGUA MINERAL                          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{{p4}}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    </w:t>
                  </w:r>
                </w:p>
                <w:p w14:paraId="51866562" w14:textId="77777777" w:rsidR="00DB3EC1" w:rsidRPr="00C54D96" w:rsidRDefault="00DB3EC1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BEC532B" w14:textId="39C16E7F" w:rsidR="00DB3EC1" w:rsidRPr="00C54D96" w:rsidRDefault="00DB3EC1" w:rsidP="00092C17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CERVEZA </w:t>
                  </w:r>
                  <w:r w:rsidR="008D570E">
                    <w:rPr>
                      <w:color w:val="auto"/>
                      <w:sz w:val="24"/>
                      <w:szCs w:val="24"/>
                      <w:lang w:val="es-AR"/>
                    </w:rPr>
                    <w:t>(lata 473cc)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{{p5}}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</w:t>
                  </w:r>
                </w:p>
                <w:p w14:paraId="7FBBD67B" w14:textId="64203A72" w:rsidR="00D06257" w:rsidRPr="00C54D96" w:rsidRDefault="00D06257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436F1ABB" w14:textId="14475D42" w:rsidR="00D06257" w:rsidRPr="00C54D96" w:rsidRDefault="00D06257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JUGO EXPRIMIDO NARANJA        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{{p6}}</w:t>
                  </w:r>
                </w:p>
                <w:p w14:paraId="43AA8898" w14:textId="77777777" w:rsidR="00D06257" w:rsidRPr="00C54D96" w:rsidRDefault="00D06257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060D9972" w14:textId="71C8C7C0" w:rsidR="00582759" w:rsidRPr="00C54D96" w:rsidRDefault="00D06257" w:rsidP="00582759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VINO </w:t>
                  </w:r>
                  <w:r w:rsidR="00F361C6">
                    <w:rPr>
                      <w:color w:val="auto"/>
                      <w:sz w:val="24"/>
                      <w:szCs w:val="24"/>
                      <w:lang w:val="es-AR"/>
                    </w:rPr>
                    <w:t>EN COPA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</w:t>
                  </w:r>
                  <w:r w:rsidR="00582759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      </w:t>
                  </w:r>
                  <w:r w:rsidR="00582759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{{p7}}</w:t>
                  </w:r>
                </w:p>
                <w:p w14:paraId="2236F86E" w14:textId="52C46635" w:rsidR="00D06257" w:rsidRDefault="00D06257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9B2D419" w14:textId="77777777" w:rsidR="00582759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8D322F7" w14:textId="77777777" w:rsidR="00582759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D1EE289" w14:textId="77777777" w:rsidR="00582759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3EA4F0CF" w14:textId="77777777" w:rsidR="00582759" w:rsidRPr="00C54D96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468E6175" w14:textId="77777777" w:rsidR="00DB3EC1" w:rsidRPr="00C54D96" w:rsidRDefault="00DB3EC1" w:rsidP="003B6F52">
                  <w:pPr>
                    <w:pStyle w:val="Ttulo"/>
                    <w:tabs>
                      <w:tab w:val="left" w:pos="2835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19C0A03A" w14:textId="777CB058" w:rsidR="00C279C9" w:rsidRPr="00C54D96" w:rsidRDefault="00C279C9" w:rsidP="00C279C9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  <w:r w:rsidRPr="00C54D96"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  <w:t>LICUADOS</w:t>
                  </w:r>
                </w:p>
                <w:p w14:paraId="1FD07B77" w14:textId="77777777" w:rsidR="00EC255A" w:rsidRPr="00C54D96" w:rsidRDefault="00C04439" w:rsidP="00E77AF7">
                  <w:pPr>
                    <w:pStyle w:val="Ttulo"/>
                    <w:rPr>
                      <w:sz w:val="24"/>
                      <w:szCs w:val="24"/>
                      <w:lang w:val="es-AR"/>
                    </w:rPr>
                  </w:pPr>
                  <w:r w:rsidRPr="004312F1">
                    <w:rPr>
                      <w:rFonts w:ascii="Unispace" w:hAnsi="Unispace"/>
                      <w:noProof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7D6A70" wp14:editId="7A01276C">
                            <wp:simplePos x="0" y="0"/>
                            <wp:positionH relativeFrom="column">
                              <wp:posOffset>1048</wp:posOffset>
                            </wp:positionH>
                            <wp:positionV relativeFrom="paragraph">
                              <wp:posOffset>21178</wp:posOffset>
                            </wp:positionV>
                            <wp:extent cx="2933206" cy="7361"/>
                            <wp:effectExtent l="0" t="0" r="19685" b="31115"/>
                            <wp:wrapNone/>
                            <wp:docPr id="19" name="Straight Connector 19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933206" cy="7361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7075CC8" id="Straight Connector 19" o:spid="_x0000_s1026" alt="&quot;&quot;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65pt" to="231.0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6006E9E0" w14:textId="29B96E64" w:rsidR="00E77AF7" w:rsidRPr="00C54D96" w:rsidRDefault="00E77AF7" w:rsidP="00831A56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BANANA                                              </w:t>
                  </w:r>
                  <w:r w:rsidR="00831A56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{{p8}}</w:t>
                  </w:r>
                </w:p>
                <w:p w14:paraId="398D0E61" w14:textId="77777777" w:rsidR="00E77AF7" w:rsidRPr="00C54D96" w:rsidRDefault="00E77AF7" w:rsidP="00E77AF7">
                  <w:pPr>
                    <w:pStyle w:val="Ttulo"/>
                    <w:rPr>
                      <w:color w:val="auto"/>
                      <w:sz w:val="20"/>
                      <w:szCs w:val="20"/>
                      <w:lang w:val="es-AR"/>
                    </w:rPr>
                  </w:pPr>
                </w:p>
                <w:p w14:paraId="63445DAA" w14:textId="53314752" w:rsidR="00E77AF7" w:rsidRPr="00471DB6" w:rsidRDefault="00E77AF7" w:rsidP="00796FFE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471DB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DURAZNO                                         </w:t>
                  </w:r>
                  <w:r w:rsidR="00831A56" w:rsidRPr="00471DB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</w:t>
                  </w:r>
                  <w:r w:rsidRPr="00471DB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{{p9}}</w:t>
                  </w:r>
                </w:p>
                <w:p w14:paraId="796C5510" w14:textId="2A073CD9" w:rsidR="004A580E" w:rsidRPr="00471DB6" w:rsidRDefault="004A580E" w:rsidP="00796FFE">
                  <w:pPr>
                    <w:pStyle w:val="Ttulo"/>
                    <w:tabs>
                      <w:tab w:val="left" w:pos="3544"/>
                    </w:tabs>
                    <w:rPr>
                      <w:sz w:val="20"/>
                      <w:szCs w:val="20"/>
                      <w:lang w:val="es-AR"/>
                    </w:rPr>
                  </w:pPr>
                </w:p>
                <w:p w14:paraId="7479978B" w14:textId="45916C86" w:rsidR="004A580E" w:rsidRPr="00471DB6" w:rsidRDefault="004A580E" w:rsidP="00796FFE">
                  <w:pPr>
                    <w:pStyle w:val="Ttulo"/>
                    <w:tabs>
                      <w:tab w:val="left" w:pos="3544"/>
                    </w:tabs>
                    <w:rPr>
                      <w:sz w:val="20"/>
                      <w:szCs w:val="20"/>
                      <w:lang w:val="es-AR"/>
                    </w:rPr>
                  </w:pPr>
                </w:p>
                <w:p w14:paraId="1F29FE5D" w14:textId="2D0B41FA" w:rsidR="004A580E" w:rsidRDefault="004A580E" w:rsidP="000B3256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10C75FD8" w14:textId="30A6F8CE" w:rsidR="00914D16" w:rsidRDefault="00914D16" w:rsidP="004A580E">
                  <w:pPr>
                    <w:pStyle w:val="Ttulo"/>
                    <w:jc w:val="center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19260D31" w14:textId="3C63B56C" w:rsidR="00914D16" w:rsidRDefault="00914D16" w:rsidP="004A580E">
                  <w:pPr>
                    <w:pStyle w:val="Ttulo"/>
                    <w:jc w:val="center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090F48E6" w14:textId="77777777" w:rsidR="00914D16" w:rsidRDefault="00914D16" w:rsidP="004A580E">
                  <w:pPr>
                    <w:pStyle w:val="Ttulo"/>
                    <w:jc w:val="center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4E72BE28" w14:textId="7B4E1859" w:rsidR="00507B87" w:rsidRPr="004A580E" w:rsidRDefault="00507B87" w:rsidP="004A580E">
                  <w:pPr>
                    <w:pStyle w:val="Ttulo"/>
                    <w:jc w:val="center"/>
                    <w:rPr>
                      <w:lang w:val="es-AR"/>
                    </w:rPr>
                  </w:pPr>
                </w:p>
              </w:tc>
            </w:tr>
            <w:tr w:rsidR="00EC255A" w:rsidRPr="001449B5" w14:paraId="30B6C71E" w14:textId="77777777" w:rsidTr="00E77AF7">
              <w:trPr>
                <w:trHeight w:val="2232"/>
              </w:trPr>
              <w:tc>
                <w:tcPr>
                  <w:tcW w:w="5000" w:type="pct"/>
                  <w:vAlign w:val="bottom"/>
                </w:tcPr>
                <w:p w14:paraId="00935F2C" w14:textId="77777777" w:rsidR="00EC255A" w:rsidRPr="004A580E" w:rsidRDefault="00EC255A">
                  <w:pPr>
                    <w:pStyle w:val="Sinespaciado"/>
                    <w:rPr>
                      <w:lang w:val="es-AR"/>
                    </w:rPr>
                  </w:pPr>
                </w:p>
              </w:tc>
            </w:tr>
            <w:tr w:rsidR="00C279C9" w:rsidRPr="001449B5" w14:paraId="3EA210DE" w14:textId="77777777" w:rsidTr="00E77AF7">
              <w:trPr>
                <w:trHeight w:val="2232"/>
              </w:trPr>
              <w:tc>
                <w:tcPr>
                  <w:tcW w:w="5000" w:type="pct"/>
                  <w:vAlign w:val="bottom"/>
                </w:tcPr>
                <w:p w14:paraId="01D0B450" w14:textId="77777777" w:rsidR="00C279C9" w:rsidRPr="004A580E" w:rsidRDefault="00C279C9">
                  <w:pPr>
                    <w:pStyle w:val="Sinespaciado"/>
                    <w:rPr>
                      <w:lang w:val="es-AR"/>
                    </w:rPr>
                  </w:pPr>
                </w:p>
              </w:tc>
            </w:tr>
          </w:tbl>
          <w:p w14:paraId="6F01A336" w14:textId="77777777" w:rsidR="00EC255A" w:rsidRPr="004A580E" w:rsidRDefault="00EC255A">
            <w:pPr>
              <w:pStyle w:val="Sinespaciado"/>
              <w:rPr>
                <w:lang w:val="es-AR"/>
              </w:rPr>
            </w:pPr>
          </w:p>
        </w:tc>
        <w:tc>
          <w:tcPr>
            <w:tcW w:w="8" w:type="dxa"/>
          </w:tcPr>
          <w:p w14:paraId="2CDF47BE" w14:textId="77777777" w:rsidR="00EC255A" w:rsidRPr="004A580E" w:rsidRDefault="00EC255A">
            <w:pPr>
              <w:pStyle w:val="Sinespaciado"/>
              <w:rPr>
                <w:lang w:val="es-AR"/>
              </w:rPr>
            </w:pPr>
          </w:p>
        </w:tc>
        <w:tc>
          <w:tcPr>
            <w:tcW w:w="6550" w:type="dxa"/>
          </w:tcPr>
          <w:p w14:paraId="30F28B11" w14:textId="2BA028C8" w:rsidR="00EC255A" w:rsidRPr="004A580E" w:rsidRDefault="000665F4">
            <w:pPr>
              <w:rPr>
                <w:lang w:val="es-AR"/>
              </w:rPr>
            </w:pPr>
            <w:r w:rsidRPr="00D21B7F">
              <w:rPr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DD5093C" wp14:editId="65C31B96">
                      <wp:simplePos x="0" y="0"/>
                      <wp:positionH relativeFrom="column">
                        <wp:posOffset>523486</wp:posOffset>
                      </wp:positionH>
                      <wp:positionV relativeFrom="paragraph">
                        <wp:posOffset>256578</wp:posOffset>
                      </wp:positionV>
                      <wp:extent cx="4093476" cy="1473958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3476" cy="14739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6DCE6E" w14:textId="77777777" w:rsidR="00E741D8" w:rsidRPr="00C54D96" w:rsidRDefault="00E741D8" w:rsidP="00E741D8">
                                  <w:pPr>
                                    <w:pStyle w:val="Ttulo"/>
                                    <w:jc w:val="center"/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CONFITERIA</w:t>
                                  </w:r>
                                </w:p>
                                <w:p w14:paraId="6C950283" w14:textId="77777777" w:rsidR="00E741D8" w:rsidRPr="00C54D96" w:rsidRDefault="00E741D8" w:rsidP="00E741D8">
                                  <w:pPr>
                                    <w:pStyle w:val="Ttulo"/>
                                    <w:jc w:val="center"/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BAR</w:t>
                                  </w:r>
                                </w:p>
                                <w:p w14:paraId="09A42C5D" w14:textId="1ED5B1CD" w:rsidR="00EC255A" w:rsidRPr="00C54D96" w:rsidRDefault="00E741D8" w:rsidP="00E741D8">
                                  <w:pPr>
                                    <w:pStyle w:val="Ttulo"/>
                                    <w:jc w:val="center"/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“  RINC</w:t>
                                  </w:r>
                                  <w:r w:rsidR="00632EBB"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Ó</w:t>
                                  </w:r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N DE FLORES  ”</w:t>
                                  </w:r>
                                </w:p>
                              </w:txbxContent>
                            </wps:txbx>
  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Button">
                                <a:avLst>
                                  <a:gd name="adj" fmla="val 10555831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D509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1.2pt;margin-top:20.2pt;width:322.3pt;height:116.0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" filled="f" stroked="f">
                      <v:textbox>
                        <w:txbxContent>
                          <w:p w14:paraId="016DCE6E" w14:textId="77777777" w:rsidR="00E741D8" w:rsidRPr="00C54D96" w:rsidRDefault="00E741D8" w:rsidP="00E741D8">
                            <w:pPr>
                              <w:pStyle w:val="Ttulo"/>
                              <w:jc w:val="center"/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CONFITERIA</w:t>
                            </w:r>
                          </w:p>
                          <w:p w14:paraId="6C950283" w14:textId="77777777" w:rsidR="00E741D8" w:rsidRPr="00C54D96" w:rsidRDefault="00E741D8" w:rsidP="00E741D8">
                            <w:pPr>
                              <w:pStyle w:val="Ttulo"/>
                              <w:jc w:val="center"/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BAR</w:t>
                            </w:r>
                          </w:p>
                          <w:p w14:paraId="09A42C5D" w14:textId="1ED5B1CD" w:rsidR="00EC255A" w:rsidRPr="00C54D96" w:rsidRDefault="00E741D8" w:rsidP="00E741D8">
                            <w:pPr>
                              <w:pStyle w:val="Ttulo"/>
                              <w:jc w:val="center"/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“  RINC</w:t>
                            </w:r>
                            <w:r w:rsidR="00632EBB"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Ó</w:t>
                            </w:r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proofErr w:type="gramEnd"/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DE </w:t>
                            </w:r>
                            <w:proofErr w:type="gramStart"/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FLORES  ”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6177" w:type="dxa"/>
              <w:tblInd w:w="37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Front cover layout"/>
            </w:tblPr>
            <w:tblGrid>
              <w:gridCol w:w="6177"/>
            </w:tblGrid>
            <w:tr w:rsidR="00135A73" w14:paraId="28F1D961" w14:textId="77777777" w:rsidTr="00135A73">
              <w:trPr>
                <w:trHeight w:val="1272"/>
              </w:trPr>
              <w:tc>
                <w:tcPr>
                  <w:tcW w:w="5000" w:type="pct"/>
                  <w:vAlign w:val="bottom"/>
                </w:tcPr>
                <w:p w14:paraId="07F6742A" w14:textId="1A3CDABC" w:rsidR="00EC255A" w:rsidRPr="004A580E" w:rsidRDefault="00EC255A" w:rsidP="00EF2588">
                  <w:pPr>
                    <w:pStyle w:val="Ttulo"/>
                    <w:jc w:val="center"/>
                    <w:rPr>
                      <w:color w:val="auto"/>
                      <w:sz w:val="32"/>
                      <w:szCs w:val="32"/>
                      <w:lang w:val="es-AR"/>
                    </w:rPr>
                  </w:pPr>
                </w:p>
                <w:p w14:paraId="44440B8B" w14:textId="77777777" w:rsidR="00730C45" w:rsidRPr="004A580E" w:rsidRDefault="00327AD1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  <w:r w:rsidRPr="004A580E">
                    <w:rPr>
                      <w:color w:val="auto"/>
                      <w:sz w:val="48"/>
                      <w:szCs w:val="48"/>
                      <w:lang w:val="es-AR"/>
                    </w:rPr>
                    <w:t xml:space="preserve">      </w:t>
                  </w:r>
                </w:p>
                <w:p w14:paraId="01DDA099" w14:textId="3706F698" w:rsidR="00730C45" w:rsidRPr="004A580E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</w:p>
                <w:p w14:paraId="36991EAA" w14:textId="77777777" w:rsidR="00730C45" w:rsidRPr="004A580E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</w:p>
                <w:p w14:paraId="738586F1" w14:textId="77777777" w:rsidR="00730C45" w:rsidRPr="004A580E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</w:p>
                <w:p w14:paraId="078266EC" w14:textId="4E580E74" w:rsidR="00EC255A" w:rsidRPr="00DB72B9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</w:rPr>
                  </w:pPr>
                  <w:r w:rsidRPr="004A580E">
                    <w:rPr>
                      <w:color w:val="auto"/>
                      <w:sz w:val="48"/>
                      <w:szCs w:val="48"/>
                      <w:lang w:val="es-AR"/>
                    </w:rPr>
                    <w:t xml:space="preserve">         </w:t>
                  </w:r>
                  <w:r w:rsidR="00EC255A" w:rsidRPr="00DB72B9">
                    <w:rPr>
                      <w:color w:val="auto"/>
                      <w:sz w:val="48"/>
                      <w:szCs w:val="48"/>
                    </w:rPr>
                    <w:t>COMIDAS PARA LLEVAR</w:t>
                  </w:r>
                </w:p>
                <w:p w14:paraId="201C65BF" w14:textId="51109560" w:rsidR="00EC255A" w:rsidRPr="00DB72B9" w:rsidRDefault="00327AD1" w:rsidP="00EF2588">
                  <w:pPr>
                    <w:pStyle w:val="Ttulo"/>
                    <w:jc w:val="center"/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</w:pPr>
                  <w:r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 xml:space="preserve">      </w:t>
                  </w:r>
                  <w:r w:rsidR="00730C45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 xml:space="preserve">  </w:t>
                  </w:r>
                  <w:r w:rsidR="00EC255A" w:rsidRPr="00DB72B9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 xml:space="preserve">Tel. </w:t>
                  </w:r>
                  <w:r w:rsidR="00FA0E17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>xxxx</w:t>
                  </w:r>
                  <w:r w:rsidR="00EC255A" w:rsidRPr="00DB72B9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>-</w:t>
                  </w:r>
                  <w:r w:rsidR="00FA0E17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>xxxx</w:t>
                  </w:r>
                </w:p>
                <w:p w14:paraId="220EB2E6" w14:textId="3109B1D7" w:rsidR="00EC255A" w:rsidRPr="00DB72B9" w:rsidRDefault="00EC255A" w:rsidP="00DB72B9">
                  <w:pPr>
                    <w:pStyle w:val="Ttulo"/>
                    <w:rPr>
                      <w:rFonts w:ascii="Berlin Sans FB Demi" w:hAnsi="Berlin Sans FB Demi"/>
                      <w:color w:val="auto"/>
                      <w:sz w:val="32"/>
                      <w:szCs w:val="32"/>
                    </w:rPr>
                  </w:pPr>
                  <w:r w:rsidRPr="00DB72B9">
                    <w:rPr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7B2164F5" wp14:editId="32E0458E">
                            <wp:simplePos x="0" y="0"/>
                            <wp:positionH relativeFrom="column">
                              <wp:posOffset>840740</wp:posOffset>
                            </wp:positionH>
                            <wp:positionV relativeFrom="paragraph">
                              <wp:posOffset>250825</wp:posOffset>
                            </wp:positionV>
                            <wp:extent cx="2955290" cy="871855"/>
                            <wp:effectExtent l="0" t="0" r="16510" b="23495"/>
                            <wp:wrapNone/>
                            <wp:docPr id="4" name="Text Box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955290" cy="87185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95000"/>
                                          <a:lumOff val="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E765546" w14:textId="2B2AF0A0" w:rsidR="00EC255A" w:rsidRPr="00DB72B9" w:rsidRDefault="00FA0E17" w:rsidP="003248AB">
                                        <w:pPr>
                                          <w:jc w:val="center"/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</w:pPr>
                                        <w:r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  <w:t>xxxxxxxx</w:t>
                                        </w:r>
                                      </w:p>
                                      <w:p w14:paraId="27B5CD19" w14:textId="49BDBCE6" w:rsidR="00EC255A" w:rsidRPr="00DB72B9" w:rsidRDefault="00EC255A" w:rsidP="003248AB">
                                        <w:pPr>
                                          <w:jc w:val="center"/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</w:pPr>
                                        <w:r w:rsidRPr="00DB72B9"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  <w:t xml:space="preserve">Esq. </w:t>
                                        </w:r>
                                        <w:r w:rsidR="00FA0E17"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  <w:t>xxx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164F5" id="Text Box 4" o:spid="_x0000_s1027" type="#_x0000_t202" style="position:absolute;margin-left:66.2pt;margin-top:19.75pt;width:232.7pt;height:68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" fillcolor="white [3201]" strokecolor="#0d0d0d [3069]" strokeweight="1pt">
                            <v:textbox>
                              <w:txbxContent>
                                <w:p w14:paraId="4E765546" w14:textId="2B2AF0A0" w:rsidR="00EC255A" w:rsidRPr="00DB72B9" w:rsidRDefault="00FA0E17" w:rsidP="003248AB">
                                  <w:pPr>
                                    <w:jc w:val="center"/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  <w:t>xxxxxxxx</w:t>
                                  </w:r>
                                  <w:proofErr w:type="spellEnd"/>
                                </w:p>
                                <w:p w14:paraId="27B5CD19" w14:textId="49BDBCE6" w:rsidR="00EC255A" w:rsidRPr="00DB72B9" w:rsidRDefault="00EC255A" w:rsidP="003248AB">
                                  <w:pPr>
                                    <w:jc w:val="center"/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</w:pPr>
                                  <w:r w:rsidRPr="00DB72B9"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  <w:t xml:space="preserve">Esq. </w:t>
                                  </w:r>
                                  <w:proofErr w:type="spellStart"/>
                                  <w:r w:rsidR="00FA0E17"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  <w:t>xxx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135A73" w14:paraId="3FEA3DA2" w14:textId="77777777" w:rsidTr="00135A73">
              <w:trPr>
                <w:trHeight w:val="6328"/>
              </w:trPr>
              <w:tc>
                <w:tcPr>
                  <w:tcW w:w="5000" w:type="pct"/>
                  <w:vAlign w:val="center"/>
                </w:tcPr>
                <w:p w14:paraId="18A77686" w14:textId="403E72FF" w:rsidR="00EC255A" w:rsidRPr="00DB72B9" w:rsidRDefault="003B6F52" w:rsidP="00DB72B9">
                  <w:pPr>
                    <w:jc w:val="center"/>
                    <w:rPr>
                      <w:rFonts w:ascii="Bodoni MT" w:hAnsi="Bodoni MT"/>
                      <w:b/>
                      <w:bCs/>
                      <w:color w:val="auto"/>
                      <w:sz w:val="56"/>
                      <w:szCs w:val="56"/>
                    </w:rPr>
                  </w:pPr>
                  <w:r>
                    <w:rPr>
                      <w:rFonts w:ascii="Bodoni MT" w:hAnsi="Bodoni MT"/>
                      <w:b/>
                      <w:bCs/>
                      <w:color w:val="auto"/>
                      <w:sz w:val="52"/>
                      <w:szCs w:val="52"/>
                    </w:rPr>
                    <w:t xml:space="preserve">    </w:t>
                  </w:r>
                  <w:r w:rsidR="00327AD1">
                    <w:rPr>
                      <w:rFonts w:ascii="Bodoni MT" w:hAnsi="Bodoni MT"/>
                      <w:b/>
                      <w:bCs/>
                      <w:color w:val="auto"/>
                      <w:sz w:val="52"/>
                      <w:szCs w:val="52"/>
                    </w:rPr>
                    <w:t xml:space="preserve">    </w:t>
                  </w:r>
                  <w:r w:rsidR="00EC255A" w:rsidRPr="00DB72B9">
                    <w:rPr>
                      <w:rFonts w:ascii="Bodoni MT" w:hAnsi="Bodoni MT"/>
                      <w:b/>
                      <w:bCs/>
                      <w:color w:val="auto"/>
                      <w:sz w:val="52"/>
                      <w:szCs w:val="52"/>
                    </w:rPr>
                    <w:t>PROMOCIONES</w:t>
                  </w:r>
                </w:p>
                <w:p w14:paraId="624BC91A" w14:textId="667012DE" w:rsidR="00DB72B9" w:rsidRPr="00DB72B9" w:rsidRDefault="00DB72B9" w:rsidP="003B6F52">
                  <w:pPr>
                    <w:tabs>
                      <w:tab w:val="left" w:pos="3302"/>
                    </w:tabs>
                    <w:rPr>
                      <w:rFonts w:ascii="Bodoni MT" w:hAnsi="Bodoni MT"/>
                      <w:color w:val="auto"/>
                      <w:sz w:val="10"/>
                      <w:szCs w:val="10"/>
                    </w:rPr>
                  </w:pPr>
                </w:p>
                <w:p w14:paraId="5D6185E3" w14:textId="28FA57A9" w:rsidR="005D37B5" w:rsidRPr="00DB72B9" w:rsidRDefault="005D37B5" w:rsidP="005D37B5">
                  <w:pPr>
                    <w:rPr>
                      <w:rFonts w:ascii="Bodoni MT" w:hAnsi="Bodoni MT"/>
                      <w:color w:val="auto"/>
                    </w:rPr>
                  </w:pPr>
                </w:p>
                <w:p w14:paraId="2A426FF2" w14:textId="728C9ACE" w:rsidR="00730C45" w:rsidRPr="00730C45" w:rsidRDefault="00730C45" w:rsidP="00730C45">
                  <w:pPr>
                    <w:tabs>
                      <w:tab w:val="left" w:pos="3444"/>
                    </w:tabs>
                    <w:jc w:val="center"/>
                    <w:rPr>
                      <w:rFonts w:ascii="Bodoni MT" w:hAnsi="Bodoni MT"/>
                      <w:b/>
                      <w:bCs/>
                      <w:color w:val="auto"/>
                      <w:sz w:val="48"/>
                      <w:szCs w:val="48"/>
                    </w:rPr>
                  </w:pPr>
                  <w:r>
                    <w:rPr>
                      <w:rFonts w:ascii="Bodoni MT" w:hAnsi="Bodoni MT"/>
                      <w:b/>
                      <w:bCs/>
                      <w:color w:val="auto"/>
                      <w:sz w:val="48"/>
                      <w:szCs w:val="48"/>
                    </w:rPr>
                    <w:t xml:space="preserve">         </w:t>
                  </w:r>
                  <w:r w:rsidRPr="000665F4">
                    <w:rPr>
                      <w:rFonts w:ascii="Bodoni MT" w:hAnsi="Bodoni MT"/>
                      <w:b/>
                      <w:bCs/>
                      <w:color w:val="auto"/>
                      <w:sz w:val="56"/>
                      <w:szCs w:val="56"/>
                    </w:rPr>
                    <w:t xml:space="preserve"> PROMOCIONES</w:t>
                  </w:r>
                </w:p>
                <w:p w14:paraId="4636D084" w14:textId="0CD85EFA" w:rsidR="005D37B5" w:rsidRPr="00DB72B9" w:rsidRDefault="00374B32" w:rsidP="003B6F52">
                  <w:pPr>
                    <w:tabs>
                      <w:tab w:val="left" w:pos="3444"/>
                    </w:tabs>
                    <w:rPr>
                      <w:rFonts w:ascii="Bodoni MT" w:hAnsi="Bodoni MT"/>
                      <w:color w:val="auto"/>
                    </w:rPr>
                  </w:pPr>
                  <w:r w:rsidRPr="00DB72B9">
                    <w:rPr>
                      <w:rFonts w:ascii="Bodoni MT" w:hAnsi="Bodoni MT"/>
                      <w:b/>
                      <w:bCs/>
                      <w:noProof/>
                      <w:color w:val="auto"/>
                      <w:sz w:val="44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2772089E" wp14:editId="71E4DB72">
                            <wp:simplePos x="0" y="0"/>
                            <wp:positionH relativeFrom="column">
                              <wp:posOffset>601980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604645" cy="1295400"/>
                            <wp:effectExtent l="0" t="0" r="14605" b="19050"/>
                            <wp:wrapNone/>
                            <wp:docPr id="5" name="Text Box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04645" cy="129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1BF0473E" w14:textId="04DEAFB6" w:rsidR="00EC255A" w:rsidRPr="00374B32" w:rsidRDefault="00374B32" w:rsidP="00791068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>SANDWICH</w:t>
                                        </w:r>
                                        <w:r w:rsidR="00EC255A"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 xml:space="preserve"> JAMÓN</w:t>
                                        </w:r>
                                      </w:p>
                                      <w:p w14:paraId="6B8A3225" w14:textId="77777777" w:rsidR="00791068" w:rsidRPr="00374B32" w:rsidRDefault="00EC255A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 xml:space="preserve">Y QUESO </w:t>
                                        </w:r>
                                      </w:p>
                                      <w:p w14:paraId="7665274F" w14:textId="77777777" w:rsidR="00791068" w:rsidRPr="00374B32" w:rsidRDefault="00EC255A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>+</w:t>
                                        </w:r>
                                      </w:p>
                                      <w:p w14:paraId="284E0AF6" w14:textId="6E078E77" w:rsidR="00791068" w:rsidRDefault="00EC255A" w:rsidP="00374B32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 xml:space="preserve"> GASEOSA</w:t>
                                        </w:r>
                                      </w:p>
                                      <w:p w14:paraId="6ED67F8E" w14:textId="77777777" w:rsidR="00374B32" w:rsidRPr="008501AC" w:rsidRDefault="00374B32" w:rsidP="00374B32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lang w:val="es-AR"/>
                                          </w:rPr>
                                        </w:pPr>
                                      </w:p>
                                      <w:p w14:paraId="1D1AAC5E" w14:textId="2B5EC885" w:rsidR="00EC255A" w:rsidRPr="005C695B" w:rsidRDefault="00EC255A" w:rsidP="00EC255A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$</w:t>
                                        </w:r>
                                        <w:r w:rsidR="00E32379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{{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p</w:t>
                                        </w:r>
                                        <w:r w:rsidR="00E32379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1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0</w:t>
                                        </w:r>
                                        <w:r w:rsidR="00E32379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772089E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5" o:spid="_x0000_s1028" type="#_x0000_t202" style="position:absolute;margin-left:47.4pt;margin-top:3.25pt;width:126.35pt;height:102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" fillcolor="white [3201]" strokeweight="1.5pt">
                            <v:textbox>
                              <w:txbxContent>
                                <w:p w14:paraId="1BF0473E" w14:textId="04DEAFB6" w:rsidR="00EC255A" w:rsidRPr="00374B32" w:rsidRDefault="00374B32" w:rsidP="00791068">
                                  <w:pPr>
                                    <w:spacing w:after="0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>SANDWICH</w:t>
                                  </w:r>
                                  <w:r w:rsidR="00EC255A"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 xml:space="preserve"> JAMÓN</w:t>
                                  </w:r>
                                </w:p>
                                <w:p w14:paraId="6B8A3225" w14:textId="77777777" w:rsidR="00791068" w:rsidRPr="00374B32" w:rsidRDefault="00EC255A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 xml:space="preserve">Y QUESO </w:t>
                                  </w:r>
                                </w:p>
                                <w:p w14:paraId="7665274F" w14:textId="77777777" w:rsidR="00791068" w:rsidRPr="00374B32" w:rsidRDefault="00EC255A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>+</w:t>
                                  </w:r>
                                </w:p>
                                <w:p w14:paraId="284E0AF6" w14:textId="6E078E77" w:rsidR="00791068" w:rsidRDefault="00EC255A" w:rsidP="00374B3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 xml:space="preserve"> GASEOSA</w:t>
                                  </w:r>
                                </w:p>
                                <w:p w14:paraId="6ED67F8E" w14:textId="77777777" w:rsidR="00374B32" w:rsidRPr="008501AC" w:rsidRDefault="00374B32" w:rsidP="00374B3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lang w:val="es-AR"/>
                                    </w:rPr>
                                  </w:pPr>
                                </w:p>
                                <w:p w14:paraId="1D1AAC5E" w14:textId="2B5EC885" w:rsidR="00EC255A" w:rsidRPr="005C695B" w:rsidRDefault="00EC255A" w:rsidP="00EC255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$</w:t>
                                  </w:r>
                                  <w:r w:rsidR="00E32379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{{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p</w:t>
                                  </w:r>
                                  <w:r w:rsidR="00E32379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1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0</w:t>
                                  </w:r>
                                  <w:r w:rsidR="00E32379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374784" w:rsidRPr="003B6F52">
                    <w:rPr>
                      <w:noProof/>
                      <w:color w:val="auto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1" locked="0" layoutInCell="1" allowOverlap="1" wp14:anchorId="769E3B4B" wp14:editId="16801055">
                            <wp:simplePos x="0" y="0"/>
                            <wp:positionH relativeFrom="margin">
                              <wp:posOffset>2342515</wp:posOffset>
                            </wp:positionH>
                            <wp:positionV relativeFrom="paragraph">
                              <wp:posOffset>1638935</wp:posOffset>
                            </wp:positionV>
                            <wp:extent cx="1613535" cy="1299210"/>
                            <wp:effectExtent l="0" t="0" r="24765" b="15240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13535" cy="12992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53783AE2" w14:textId="72BED0F2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CAFÉ</w:t>
                                        </w:r>
                                      </w:p>
                                      <w:p w14:paraId="1D62BE3D" w14:textId="1BD325D4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CAPUCCINO</w:t>
                                        </w:r>
                                      </w:p>
                                      <w:p w14:paraId="0E5EE693" w14:textId="0F03C512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+</w:t>
                                        </w:r>
                                      </w:p>
                                      <w:p w14:paraId="1EAC0328" w14:textId="6A198750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1 MEDIALUNA</w:t>
                                        </w:r>
                                      </w:p>
                                      <w:p w14:paraId="4677E36B" w14:textId="77777777" w:rsidR="005D37B5" w:rsidRPr="003B6F52" w:rsidRDefault="005D37B5" w:rsidP="005D37B5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"/>
                                            <w:szCs w:val="2"/>
                                            <w:lang w:val="es-AR"/>
                                          </w:rPr>
                                        </w:pPr>
                                      </w:p>
                                      <w:p w14:paraId="005C4842" w14:textId="3C058992" w:rsidR="005D37B5" w:rsidRPr="003B6F52" w:rsidRDefault="004C51B9" w:rsidP="005D37B5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PROMO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69E3B4B" id="Text Box 8" o:spid="_x0000_s1029" type="#_x0000_t202" style="position:absolute;margin-left:184.45pt;margin-top:129.05pt;width:127.05pt;height:102.3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" fillcolor="white [3201]" strokeweight="1.5pt">
                            <v:textbox>
                              <w:txbxContent>
                                <w:p w14:paraId="53783AE2" w14:textId="72BED0F2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CAFÉ</w:t>
                                  </w:r>
                                </w:p>
                                <w:p w14:paraId="1D62BE3D" w14:textId="1BD325D4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CAPUCCINO</w:t>
                                  </w:r>
                                </w:p>
                                <w:p w14:paraId="0E5EE693" w14:textId="0F03C512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+</w:t>
                                  </w:r>
                                </w:p>
                                <w:p w14:paraId="1EAC0328" w14:textId="6A198750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1 MEDIALUNA</w:t>
                                  </w:r>
                                </w:p>
                                <w:p w14:paraId="4677E36B" w14:textId="77777777" w:rsidR="005D37B5" w:rsidRPr="003B6F52" w:rsidRDefault="005D37B5" w:rsidP="005D37B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"/>
                                      <w:szCs w:val="2"/>
                                      <w:lang w:val="es-AR"/>
                                    </w:rPr>
                                  </w:pPr>
                                </w:p>
                                <w:p w14:paraId="005C4842" w14:textId="3C058992" w:rsidR="005D37B5" w:rsidRPr="003B6F52" w:rsidRDefault="004C51B9" w:rsidP="005D37B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PROMO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 w:rsidR="00730C45" w:rsidRPr="00DB72B9">
                    <w:rPr>
                      <w:rFonts w:ascii="Bodoni MT" w:hAnsi="Bodoni MT"/>
                      <w:b/>
                      <w:bCs/>
                      <w:noProof/>
                      <w:color w:val="auto"/>
                      <w:sz w:val="44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1" locked="0" layoutInCell="1" allowOverlap="1" wp14:anchorId="6D0A2E01" wp14:editId="069B79EC">
                            <wp:simplePos x="0" y="0"/>
                            <wp:positionH relativeFrom="column">
                              <wp:posOffset>2343785</wp:posOffset>
                            </wp:positionH>
                            <wp:positionV relativeFrom="paragraph">
                              <wp:posOffset>48895</wp:posOffset>
                            </wp:positionV>
                            <wp:extent cx="1613535" cy="1295400"/>
                            <wp:effectExtent l="0" t="0" r="24765" b="19050"/>
                            <wp:wrapNone/>
                            <wp:docPr id="6" name="Text Box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13535" cy="129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1BB0C89B" w14:textId="29CE2CFB" w:rsidR="00EC255A" w:rsidRPr="003B6F52" w:rsidRDefault="00EC255A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 xml:space="preserve">CAFÉ C/ LECHE </w:t>
                                        </w:r>
                                        <w:r w:rsidR="00791068"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O</w:t>
                                        </w:r>
                                      </w:p>
                                      <w:p w14:paraId="680C9C87" w14:textId="6926EA30" w:rsidR="00EC255A" w:rsidRPr="003B6F52" w:rsidRDefault="00791068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TÉ</w:t>
                                        </w:r>
                                        <w:r w:rsidR="00843BDD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 xml:space="preserve"> </w:t>
                                        </w: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C/ LECHE</w:t>
                                        </w:r>
                                      </w:p>
                                      <w:p w14:paraId="4B3C9B8F" w14:textId="5CF08577" w:rsidR="00791068" w:rsidRPr="003B6F52" w:rsidRDefault="00791068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+</w:t>
                                        </w:r>
                                      </w:p>
                                      <w:p w14:paraId="123D070A" w14:textId="5B2541F7" w:rsidR="00791068" w:rsidRPr="003B6F52" w:rsidRDefault="00791068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TOSTADO MIXTO</w:t>
                                        </w:r>
                                      </w:p>
                                      <w:p w14:paraId="650F1B4A" w14:textId="77777777" w:rsidR="00791068" w:rsidRPr="003B6F52" w:rsidRDefault="00791068" w:rsidP="00EC255A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"/>
                                            <w:szCs w:val="2"/>
                                            <w:lang w:val="es-AR"/>
                                          </w:rPr>
                                        </w:pPr>
                                      </w:p>
                                      <w:p w14:paraId="46DDC60D" w14:textId="3E0D2E48" w:rsidR="00EC255A" w:rsidRPr="003B6F52" w:rsidRDefault="00EC255A" w:rsidP="00EC255A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$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{{p11}}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D0A2E01" id="Text Box 6" o:spid="_x0000_s1030" type="#_x0000_t202" style="position:absolute;margin-left:184.55pt;margin-top:3.85pt;width:127.05pt;height:102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" fillcolor="white [3201]" strokeweight="1.5pt">
                            <v:textbox>
                              <w:txbxContent>
                                <w:p w14:paraId="1BB0C89B" w14:textId="29CE2CFB" w:rsidR="00EC255A" w:rsidRPr="003B6F52" w:rsidRDefault="00EC255A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 xml:space="preserve">CAFÉ C/ LECHE </w:t>
                                  </w:r>
                                  <w:r w:rsidR="00791068"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O</w:t>
                                  </w:r>
                                </w:p>
                                <w:p w14:paraId="680C9C87" w14:textId="6926EA30" w:rsidR="00EC255A" w:rsidRPr="003B6F52" w:rsidRDefault="00791068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TÉ</w:t>
                                  </w:r>
                                  <w:r w:rsidR="00843BDD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 xml:space="preserve"> </w:t>
                                  </w: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C/ LECHE</w:t>
                                  </w:r>
                                </w:p>
                                <w:p w14:paraId="4B3C9B8F" w14:textId="5CF08577" w:rsidR="00791068" w:rsidRPr="003B6F52" w:rsidRDefault="00791068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+</w:t>
                                  </w:r>
                                </w:p>
                                <w:p w14:paraId="123D070A" w14:textId="5B2541F7" w:rsidR="00791068" w:rsidRPr="003B6F52" w:rsidRDefault="00791068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TOSTADO MIXTO</w:t>
                                  </w:r>
                                </w:p>
                                <w:p w14:paraId="650F1B4A" w14:textId="77777777" w:rsidR="00791068" w:rsidRPr="003B6F52" w:rsidRDefault="00791068" w:rsidP="00EC255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"/>
                                      <w:szCs w:val="2"/>
                                      <w:lang w:val="es-AR"/>
                                    </w:rPr>
                                  </w:pPr>
                                </w:p>
                                <w:p w14:paraId="46DDC60D" w14:textId="3E0D2E48" w:rsidR="00EC255A" w:rsidRPr="003B6F52" w:rsidRDefault="00EC255A" w:rsidP="00EC255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$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{{p11}}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730C45" w:rsidRPr="003B6F52">
                    <w:rPr>
                      <w:noProof/>
                      <w:color w:val="auto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1" locked="0" layoutInCell="1" allowOverlap="1" wp14:anchorId="5BD09289" wp14:editId="425521DE">
                            <wp:simplePos x="0" y="0"/>
                            <wp:positionH relativeFrom="column">
                              <wp:posOffset>590550</wp:posOffset>
                            </wp:positionH>
                            <wp:positionV relativeFrom="paragraph">
                              <wp:posOffset>1639570</wp:posOffset>
                            </wp:positionV>
                            <wp:extent cx="1613535" cy="1299210"/>
                            <wp:effectExtent l="0" t="0" r="24765" b="15240"/>
                            <wp:wrapTopAndBottom/>
                            <wp:docPr id="7" name="Text Box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13535" cy="12992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3708E3A0" w14:textId="6AA87B9C" w:rsidR="00E741D8" w:rsidRPr="003B6F52" w:rsidRDefault="005D37B5" w:rsidP="00E741D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TALLARINES CASEROS AL FILETO</w:t>
                                        </w:r>
                                      </w:p>
                                      <w:p w14:paraId="5C9B03A9" w14:textId="5A2538A1" w:rsidR="005D37B5" w:rsidRPr="003B6F52" w:rsidRDefault="005D37B5" w:rsidP="00E741D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+ PAN</w:t>
                                        </w:r>
                                      </w:p>
                                      <w:p w14:paraId="60FA5805" w14:textId="701DE6CB" w:rsidR="005D37B5" w:rsidRPr="003B6F52" w:rsidRDefault="005D37B5" w:rsidP="00E741D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+GASEOSA</w:t>
                                        </w:r>
                                      </w:p>
                                      <w:p w14:paraId="6B114F15" w14:textId="77777777" w:rsidR="00E741D8" w:rsidRPr="003B6F52" w:rsidRDefault="00E741D8" w:rsidP="00E741D8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"/>
                                            <w:szCs w:val="2"/>
                                            <w:lang w:val="es-AR"/>
                                          </w:rPr>
                                        </w:pPr>
                                      </w:p>
                                      <w:p w14:paraId="1213D04B" w14:textId="3605468B" w:rsidR="00E741D8" w:rsidRPr="003B6F52" w:rsidRDefault="00E741D8" w:rsidP="00E741D8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$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{{p12}}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BD09289" id="Text Box 7" o:spid="_x0000_s1031" type="#_x0000_t202" style="position:absolute;margin-left:46.5pt;margin-top:129.1pt;width:127.05pt;height:102.3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" fillcolor="white [3201]" strokeweight="1.5pt">
                            <v:textbox>
                              <w:txbxContent>
                                <w:p w14:paraId="3708E3A0" w14:textId="6AA87B9C" w:rsidR="00E741D8" w:rsidRPr="003B6F52" w:rsidRDefault="005D37B5" w:rsidP="00E741D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TALLARINES CASEROS AL FILETO</w:t>
                                  </w:r>
                                </w:p>
                                <w:p w14:paraId="5C9B03A9" w14:textId="5A2538A1" w:rsidR="005D37B5" w:rsidRPr="003B6F52" w:rsidRDefault="005D37B5" w:rsidP="00E741D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+ PAN</w:t>
                                  </w:r>
                                </w:p>
                                <w:p w14:paraId="60FA5805" w14:textId="701DE6CB" w:rsidR="005D37B5" w:rsidRPr="003B6F52" w:rsidRDefault="005D37B5" w:rsidP="00E741D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+GASEOSA</w:t>
                                  </w:r>
                                </w:p>
                                <w:p w14:paraId="6B114F15" w14:textId="77777777" w:rsidR="00E741D8" w:rsidRPr="003B6F52" w:rsidRDefault="00E741D8" w:rsidP="00E741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"/>
                                      <w:szCs w:val="2"/>
                                      <w:lang w:val="es-AR"/>
                                    </w:rPr>
                                  </w:pPr>
                                </w:p>
                                <w:p w14:paraId="1213D04B" w14:textId="3605468B" w:rsidR="00E741D8" w:rsidRPr="003B6F52" w:rsidRDefault="00E741D8" w:rsidP="00E741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$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{{p12}}</w:t>
                                  </w:r>
                                </w:p>
                              </w:txbxContent>
                            </v:textbox>
                            <w10:wrap type="topAndBottom"/>
                          </v:shape>
                        </w:pict>
                      </mc:Fallback>
                    </mc:AlternateContent>
                  </w:r>
                </w:p>
              </w:tc>
            </w:tr>
            <w:tr w:rsidR="00EC255A" w14:paraId="24114C9B" w14:textId="77777777" w:rsidTr="00135A73">
              <w:trPr>
                <w:trHeight w:val="1800"/>
              </w:trPr>
              <w:tc>
                <w:tcPr>
                  <w:tcW w:w="5000" w:type="pct"/>
                </w:tcPr>
                <w:tbl>
                  <w:tblPr>
                    <w:tblpPr w:leftFromText="141" w:rightFromText="141" w:vertAnchor="text" w:horzAnchor="margin" w:tblpXSpec="right" w:tblpY="-268"/>
                    <w:tblOverlap w:val="never"/>
                    <w:tblW w:w="0" w:type="auto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  <w:tblDescription w:val="Picture frame"/>
                  </w:tblPr>
                  <w:tblGrid>
                    <w:gridCol w:w="21"/>
                  </w:tblGrid>
                  <w:tr w:rsidR="00EC255A" w14:paraId="23480235" w14:textId="77777777" w:rsidTr="00EC255A">
                    <w:tc>
                      <w:tcPr>
                        <w:tcW w:w="0" w:type="auto"/>
                      </w:tcPr>
                      <w:p w14:paraId="50929AC3" w14:textId="77777777" w:rsidR="00EC255A" w:rsidRDefault="00EC255A" w:rsidP="00EC255A">
                        <w:pPr>
                          <w:pStyle w:val="Photo"/>
                        </w:pPr>
                      </w:p>
                    </w:tc>
                  </w:tr>
                </w:tbl>
                <w:p w14:paraId="184B35FD" w14:textId="32DC68F3" w:rsidR="00EC255A" w:rsidRDefault="00000000" w:rsidP="00EF2588">
                  <w:pPr>
                    <w:pStyle w:val="Organization"/>
                    <w:jc w:val="center"/>
                  </w:pPr>
                  <w:sdt>
                    <w:sdtPr>
                      <w:alias w:val="Company Name"/>
                      <w:tag w:val=""/>
                      <w:id w:val="703292134"/>
                      <w:placeholder>
                        <w:docPart w:val="CED9C73E5F7E40C2ACEEA178957E54F7"/>
                      </w:placeholder>
                      <w:dataBinding w:prefixMappings="xmlns:ns0='http://schemas.openxmlformats.org/officeDocument/2006/extended-properties' " w:xpath="/ns0:Properties[1]/ns0:Company[1]" w:storeItemID="{6668398D-A668-4E3E-A5EB-62B293D839F1}"/>
                      <w15:appearance w15:val="hidden"/>
                      <w:text/>
                    </w:sdtPr>
                    <w:sdtContent>
                      <w:r w:rsidR="00EC255A">
                        <w:t>_</w:t>
                      </w:r>
                    </w:sdtContent>
                  </w:sdt>
                </w:p>
                <w:p w14:paraId="1862DEFD" w14:textId="297B0329" w:rsidR="00EC255A" w:rsidRDefault="00EC255A" w:rsidP="00D1425C">
                  <w:pPr>
                    <w:pStyle w:val="Subttulo"/>
                  </w:pPr>
                </w:p>
              </w:tc>
            </w:tr>
          </w:tbl>
          <w:p w14:paraId="46B48EBB" w14:textId="2C6EA1D6" w:rsidR="00EC255A" w:rsidRDefault="00EC255A" w:rsidP="00EF2588">
            <w:pPr>
              <w:pStyle w:val="Sinespaciado"/>
              <w:jc w:val="center"/>
            </w:pPr>
          </w:p>
        </w:tc>
      </w:tr>
    </w:tbl>
    <w:p w14:paraId="3A86B025" w14:textId="60A1D6F7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5DCB0FF8" w14:textId="0F354855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27A8C800" w14:textId="3BD97D28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49BD1A82" w14:textId="77777777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29D86BB2" w14:textId="6CD6AE62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6C6EBF52" w14:textId="1B35CB78" w:rsidR="00914D16" w:rsidRDefault="00A0442A" w:rsidP="002A04BE">
      <w:pPr>
        <w:pStyle w:val="Ttulo"/>
        <w:rPr>
          <w:color w:val="auto"/>
          <w:sz w:val="24"/>
          <w:szCs w:val="24"/>
        </w:rPr>
      </w:pPr>
      <w:r w:rsidRPr="003B6F52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15A2FDB" wp14:editId="0B78A3A8">
                <wp:simplePos x="0" y="0"/>
                <wp:positionH relativeFrom="column">
                  <wp:posOffset>5469271</wp:posOffset>
                </wp:positionH>
                <wp:positionV relativeFrom="paragraph">
                  <wp:posOffset>395671</wp:posOffset>
                </wp:positionV>
                <wp:extent cx="1613535" cy="1299210"/>
                <wp:effectExtent l="0" t="0" r="24765" b="1524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535" cy="1299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ADF22B" w14:textId="77777777" w:rsidR="00D06257" w:rsidRDefault="00D06257" w:rsidP="00D06257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>CHOCOLATE CALIENTE</w:t>
                            </w:r>
                          </w:p>
                          <w:p w14:paraId="0D6A0F75" w14:textId="7F487498" w:rsidR="00D06257" w:rsidRDefault="00D06257" w:rsidP="00D06257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 xml:space="preserve"> +</w:t>
                            </w:r>
                          </w:p>
                          <w:p w14:paraId="28F9C597" w14:textId="7233B82E" w:rsidR="00D06257" w:rsidRPr="003B6F52" w:rsidRDefault="00E87C0C" w:rsidP="00D06257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>2</w:t>
                            </w:r>
                            <w:r w:rsidR="00D06257"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 xml:space="preserve"> MEDIALUNAS</w:t>
                            </w:r>
                          </w:p>
                          <w:p w14:paraId="38DFBD11" w14:textId="77777777" w:rsidR="00D06257" w:rsidRPr="003B6F52" w:rsidRDefault="00D06257" w:rsidP="00D06257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  <w:sz w:val="2"/>
                                <w:szCs w:val="2"/>
                                <w:lang w:val="es-AR"/>
                              </w:rPr>
                            </w:pPr>
                          </w:p>
                          <w:p w14:paraId="7A650C8A" w14:textId="7E96EE7F" w:rsidR="00D06257" w:rsidRPr="003B6F52" w:rsidRDefault="00D06257" w:rsidP="00D06257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  <w:t>PROMO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A2FDB" id="Text Box 1" o:spid="_x0000_s1032" type="#_x0000_t202" style="position:absolute;margin-left:430.65pt;margin-top:31.15pt;width:127.05pt;height:102.3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" fillcolor="white [3201]" strokeweight="1.5pt">
                <v:textbox>
                  <w:txbxContent>
                    <w:p w14:paraId="19ADF22B" w14:textId="77777777" w:rsidR="00D06257" w:rsidRDefault="00D06257" w:rsidP="00D06257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>CHOCOLATE CALIENTE</w:t>
                      </w:r>
                    </w:p>
                    <w:p w14:paraId="0D6A0F75" w14:textId="7F487498" w:rsidR="00D06257" w:rsidRDefault="00D06257" w:rsidP="00D06257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 xml:space="preserve"> +</w:t>
                      </w:r>
                    </w:p>
                    <w:p w14:paraId="28F9C597" w14:textId="7233B82E" w:rsidR="00D06257" w:rsidRPr="003B6F52" w:rsidRDefault="00E87C0C" w:rsidP="00D06257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>2</w:t>
                      </w:r>
                      <w:r w:rsidR="00D06257"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 xml:space="preserve"> MEDIALUNAS</w:t>
                      </w:r>
                    </w:p>
                    <w:p w14:paraId="38DFBD11" w14:textId="77777777" w:rsidR="00D06257" w:rsidRPr="003B6F52" w:rsidRDefault="00D06257" w:rsidP="00D06257">
                      <w:pPr>
                        <w:jc w:val="center"/>
                        <w:rPr>
                          <w:b/>
                          <w:bCs/>
                          <w:color w:val="auto"/>
                          <w:sz w:val="2"/>
                          <w:szCs w:val="2"/>
                          <w:lang w:val="es-AR"/>
                        </w:rPr>
                      </w:pPr>
                    </w:p>
                    <w:p w14:paraId="7A650C8A" w14:textId="7E96EE7F" w:rsidR="00D06257" w:rsidRPr="003B6F52" w:rsidRDefault="00D06257" w:rsidP="00D06257">
                      <w:pPr>
                        <w:jc w:val="center"/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  <w:t>PROMO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16A8828" w14:textId="79CB6899" w:rsidR="003B6F52" w:rsidRPr="003B6F52" w:rsidRDefault="00A0442A" w:rsidP="00914D16">
      <w:pPr>
        <w:pStyle w:val="Ttulo"/>
        <w:rPr>
          <w:color w:val="auto"/>
          <w:sz w:val="24"/>
          <w:szCs w:val="24"/>
        </w:rPr>
      </w:pPr>
      <w:r w:rsidRPr="003B6F52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3C3FFBC" wp14:editId="117028AF">
                <wp:simplePos x="0" y="0"/>
                <wp:positionH relativeFrom="column">
                  <wp:posOffset>3723640</wp:posOffset>
                </wp:positionH>
                <wp:positionV relativeFrom="paragraph">
                  <wp:posOffset>231140</wp:posOffset>
                </wp:positionV>
                <wp:extent cx="1611630" cy="1299210"/>
                <wp:effectExtent l="0" t="0" r="26670" b="15240"/>
                <wp:wrapTopAndBottom/>
                <wp:docPr id="177992900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1299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E7D47" w14:textId="77777777" w:rsidR="00A0442A" w:rsidRDefault="00A0442A" w:rsidP="00A0442A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</w:pPr>
                          </w:p>
                          <w:p w14:paraId="6197230F" w14:textId="77777777" w:rsidR="00A0442A" w:rsidRDefault="00A0442A" w:rsidP="00A0442A">
                            <w:pPr>
                              <w:spacing w:after="0" w:line="240" w:lineRule="auto"/>
                              <w:ind w:right="-184" w:hanging="142"/>
                              <w:jc w:val="center"/>
                              <w:rPr>
                                <w:color w:val="auto"/>
                                <w:lang w:val="es-AR"/>
                              </w:rPr>
                            </w:pPr>
                            <w:r w:rsidRPr="00A0442A"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  <w:t>BROWNIE/</w:t>
                            </w:r>
                            <w:r w:rsidRPr="00A0442A">
                              <w:rPr>
                                <w:color w:val="auto"/>
                                <w:lang w:val="es-AR"/>
                              </w:rPr>
                              <w:t>PASTAFROLA</w:t>
                            </w:r>
                          </w:p>
                          <w:p w14:paraId="309A3597" w14:textId="030E95D8" w:rsidR="00A0442A" w:rsidRDefault="00A0442A" w:rsidP="00A0442A">
                            <w:pPr>
                              <w:spacing w:after="0" w:line="240" w:lineRule="auto"/>
                              <w:ind w:right="-184" w:hanging="142"/>
                              <w:jc w:val="center"/>
                              <w:rPr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 w:rsidRPr="00A0442A">
                              <w:rPr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  <w:t>+</w:t>
                            </w:r>
                          </w:p>
                          <w:p w14:paraId="6CF5F6E0" w14:textId="04351579" w:rsidR="00A0442A" w:rsidRPr="00A0442A" w:rsidRDefault="00A0442A" w:rsidP="00A0442A">
                            <w:pPr>
                              <w:spacing w:after="0" w:line="240" w:lineRule="auto"/>
                              <w:ind w:left="-142" w:right="-184"/>
                              <w:jc w:val="center"/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</w:pPr>
                            <w:r w:rsidRPr="00A0442A"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  <w:t>C</w:t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  <w:t>AFÉ CON LECHE</w:t>
                            </w:r>
                          </w:p>
                          <w:p w14:paraId="2706A79E" w14:textId="77777777" w:rsidR="00A0442A" w:rsidRPr="003B6F52" w:rsidRDefault="00A0442A" w:rsidP="00A0442A">
                            <w:pPr>
                              <w:ind w:hanging="142"/>
                              <w:jc w:val="center"/>
                              <w:rPr>
                                <w:b/>
                                <w:bCs/>
                                <w:color w:val="auto"/>
                                <w:sz w:val="2"/>
                                <w:szCs w:val="2"/>
                                <w:lang w:val="es-AR"/>
                              </w:rPr>
                            </w:pPr>
                          </w:p>
                          <w:p w14:paraId="45590FFF" w14:textId="34969BEC" w:rsidR="00A0442A" w:rsidRPr="003B6F52" w:rsidRDefault="00A0442A" w:rsidP="00A0442A">
                            <w:pPr>
                              <w:ind w:right="-190" w:hanging="142"/>
                              <w:jc w:val="center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  <w:t>PROMO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3FFBC" id="_x0000_s1033" type="#_x0000_t202" style="position:absolute;margin-left:293.2pt;margin-top:18.2pt;width:126.9pt;height:102.3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" fillcolor="white [3201]" strokeweight="1.5pt">
                <v:textbox>
                  <w:txbxContent>
                    <w:p w14:paraId="3F8E7D47" w14:textId="77777777" w:rsidR="00A0442A" w:rsidRDefault="00A0442A" w:rsidP="00A0442A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</w:pPr>
                    </w:p>
                    <w:p w14:paraId="6197230F" w14:textId="77777777" w:rsidR="00A0442A" w:rsidRDefault="00A0442A" w:rsidP="00A0442A">
                      <w:pPr>
                        <w:spacing w:after="0" w:line="240" w:lineRule="auto"/>
                        <w:ind w:right="-184" w:hanging="142"/>
                        <w:jc w:val="center"/>
                        <w:rPr>
                          <w:color w:val="auto"/>
                          <w:lang w:val="es-AR"/>
                        </w:rPr>
                      </w:pPr>
                      <w:r w:rsidRPr="00A0442A"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  <w:t>BROWNIE/</w:t>
                      </w:r>
                      <w:r w:rsidRPr="00A0442A">
                        <w:rPr>
                          <w:color w:val="auto"/>
                          <w:lang w:val="es-AR"/>
                        </w:rPr>
                        <w:t>PASTAFROLA</w:t>
                      </w:r>
                    </w:p>
                    <w:p w14:paraId="309A3597" w14:textId="030E95D8" w:rsidR="00A0442A" w:rsidRDefault="00A0442A" w:rsidP="00A0442A">
                      <w:pPr>
                        <w:spacing w:after="0" w:line="240" w:lineRule="auto"/>
                        <w:ind w:right="-184" w:hanging="142"/>
                        <w:jc w:val="center"/>
                        <w:rPr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 w:rsidRPr="00A0442A">
                        <w:rPr>
                          <w:color w:val="auto"/>
                          <w:sz w:val="28"/>
                          <w:szCs w:val="28"/>
                          <w:lang w:val="es-AR"/>
                        </w:rPr>
                        <w:t>+</w:t>
                      </w:r>
                    </w:p>
                    <w:p w14:paraId="6CF5F6E0" w14:textId="04351579" w:rsidR="00A0442A" w:rsidRPr="00A0442A" w:rsidRDefault="00A0442A" w:rsidP="00A0442A">
                      <w:pPr>
                        <w:spacing w:after="0" w:line="240" w:lineRule="auto"/>
                        <w:ind w:left="-142" w:right="-184"/>
                        <w:jc w:val="center"/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</w:pPr>
                      <w:r w:rsidRPr="00A0442A"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  <w:t>C</w:t>
                      </w:r>
                      <w:r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  <w:t>AFÉ CON LECHE</w:t>
                      </w:r>
                    </w:p>
                    <w:p w14:paraId="2706A79E" w14:textId="77777777" w:rsidR="00A0442A" w:rsidRPr="003B6F52" w:rsidRDefault="00A0442A" w:rsidP="00A0442A">
                      <w:pPr>
                        <w:ind w:hanging="142"/>
                        <w:jc w:val="center"/>
                        <w:rPr>
                          <w:b/>
                          <w:bCs/>
                          <w:color w:val="auto"/>
                          <w:sz w:val="2"/>
                          <w:szCs w:val="2"/>
                          <w:lang w:val="es-AR"/>
                        </w:rPr>
                      </w:pPr>
                    </w:p>
                    <w:p w14:paraId="45590FFF" w14:textId="34969BEC" w:rsidR="00A0442A" w:rsidRPr="003B6F52" w:rsidRDefault="00A0442A" w:rsidP="00A0442A">
                      <w:pPr>
                        <w:ind w:right="-190" w:hanging="142"/>
                        <w:jc w:val="center"/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  <w:t>PROMO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pPr w:leftFromText="141" w:rightFromText="141" w:vertAnchor="text" w:tblpY="1"/>
        <w:tblOverlap w:val="nev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age layout for 2 interior booklet pages"/>
      </w:tblPr>
      <w:tblGrid>
        <w:gridCol w:w="5031"/>
        <w:gridCol w:w="607"/>
        <w:gridCol w:w="607"/>
        <w:gridCol w:w="4855"/>
      </w:tblGrid>
      <w:tr w:rsidR="003B6F52" w:rsidRPr="001449B5" w14:paraId="2B7DB584" w14:textId="77777777" w:rsidTr="0054333B">
        <w:trPr>
          <w:trHeight w:hRule="exact" w:val="14881"/>
        </w:trPr>
        <w:tc>
          <w:tcPr>
            <w:tcW w:w="6192" w:type="dxa"/>
          </w:tcPr>
          <w:p w14:paraId="03141B86" w14:textId="5EC5C7B9" w:rsidR="00C279C9" w:rsidRPr="00C54D96" w:rsidRDefault="00C279C9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lastRenderedPageBreak/>
              <w:t>CAFETERIA</w:t>
            </w:r>
          </w:p>
          <w:p w14:paraId="35709309" w14:textId="1F252050" w:rsidR="00C279C9" w:rsidRPr="00C54D96" w:rsidRDefault="003B6F5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8F3857F" wp14:editId="5E3E1EEB">
                      <wp:simplePos x="0" y="0"/>
                      <wp:positionH relativeFrom="column">
                        <wp:posOffset>-3648</wp:posOffset>
                      </wp:positionH>
                      <wp:positionV relativeFrom="paragraph">
                        <wp:posOffset>22417</wp:posOffset>
                      </wp:positionV>
                      <wp:extent cx="2945219" cy="9525"/>
                      <wp:effectExtent l="0" t="0" r="26670" b="28575"/>
                      <wp:wrapNone/>
                      <wp:docPr id="20" name="Straight Connector 2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219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476DB9" id="Straight Connector 20" o:spid="_x0000_s1026" alt="&quot;&quot;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.75pt" to="231.6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AC59252" w14:textId="300A98F0" w:rsidR="00C279C9" w:rsidRPr="00C54D96" w:rsidRDefault="00C279C9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CAFÉ                     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{{p13}}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</w:p>
          <w:p w14:paraId="2BEC93B6" w14:textId="2DEB6CF5" w:rsidR="00C279C9" w:rsidRPr="00C54D96" w:rsidRDefault="00C279C9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BBFC38D" w14:textId="6E0AF044" w:rsidR="00C279C9" w:rsidRPr="00C54D96" w:rsidRDefault="00C279C9" w:rsidP="0054333B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CAFÉ C/ LECHE</w:t>
            </w:r>
            <w:r w:rsidR="00AA585D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</w:t>
            </w:r>
            <w:r w:rsidR="00AD58F7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{{p14}}</w:t>
            </w:r>
            <w:r w:rsidR="00AA585D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</w:t>
            </w:r>
          </w:p>
          <w:p w14:paraId="4044196E" w14:textId="0F90621D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1109B26" w14:textId="112B59F5" w:rsidR="00AA585D" w:rsidRPr="00C54D96" w:rsidRDefault="00AA585D" w:rsidP="00A649C2">
            <w:pPr>
              <w:pStyle w:val="Ttulo"/>
              <w:tabs>
                <w:tab w:val="left" w:pos="3600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CAFÉ C/ LECHE + </w:t>
            </w:r>
            <w:r w:rsidR="00D17F0E">
              <w:rPr>
                <w:color w:val="auto"/>
                <w:sz w:val="22"/>
                <w:szCs w:val="22"/>
                <w:lang w:val="es-AR"/>
              </w:rPr>
              <w:t>2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MEDIALUNAS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PROMO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</w:p>
          <w:p w14:paraId="672BE87D" w14:textId="1A82E3D8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2A6BA68B" w14:textId="163CB994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CAPUCHINO     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{{p15}}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</w:t>
            </w:r>
          </w:p>
          <w:p w14:paraId="19A07C63" w14:textId="3CD09764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4B706D3" w14:textId="75732897" w:rsidR="00374784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SUBMARINO</w:t>
            </w:r>
            <w:r w:rsidR="0021290E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{{p16}}</w:t>
            </w:r>
            <w:r w:rsidR="0021290E" w:rsidRPr="00C54D96">
              <w:rPr>
                <w:color w:val="auto"/>
                <w:sz w:val="22"/>
                <w:szCs w:val="22"/>
                <w:lang w:val="es-AR"/>
              </w:rPr>
              <w:t xml:space="preserve">     </w:t>
            </w:r>
          </w:p>
          <w:p w14:paraId="0EBADE29" w14:textId="77777777" w:rsidR="00374784" w:rsidRPr="00C54D96" w:rsidRDefault="00374784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A5876EA" w14:textId="77777777" w:rsidR="00A649C2" w:rsidRPr="00C54D96" w:rsidRDefault="00374784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CHOCOLATE CALIENTE + </w:t>
            </w:r>
          </w:p>
          <w:p w14:paraId="294C9E5D" w14:textId="5331E1DB" w:rsidR="00AA585D" w:rsidRPr="00C54D96" w:rsidRDefault="005C05FA" w:rsidP="00A649C2">
            <w:pPr>
              <w:pStyle w:val="Ttulo"/>
              <w:tabs>
                <w:tab w:val="left" w:pos="3600"/>
              </w:tabs>
              <w:rPr>
                <w:color w:val="auto"/>
                <w:sz w:val="22"/>
                <w:szCs w:val="22"/>
                <w:lang w:val="es-AR"/>
              </w:rPr>
            </w:pPr>
            <w:r>
              <w:rPr>
                <w:color w:val="auto"/>
                <w:sz w:val="22"/>
                <w:szCs w:val="22"/>
                <w:lang w:val="es-AR"/>
              </w:rPr>
              <w:t>2</w:t>
            </w:r>
            <w:r w:rsidR="00A649C2" w:rsidRPr="00C54D96">
              <w:rPr>
                <w:color w:val="auto"/>
                <w:sz w:val="22"/>
                <w:szCs w:val="22"/>
                <w:lang w:val="es-AR"/>
              </w:rPr>
              <w:t xml:space="preserve"> MEDIALUNAS                                          PROMO</w:t>
            </w:r>
            <w:r w:rsidR="0021290E" w:rsidRPr="00C54D96">
              <w:rPr>
                <w:color w:val="auto"/>
                <w:sz w:val="22"/>
                <w:szCs w:val="22"/>
                <w:lang w:val="es-AR"/>
              </w:rPr>
              <w:t xml:space="preserve">                 </w:t>
            </w:r>
          </w:p>
          <w:p w14:paraId="1B6C8370" w14:textId="2CFB0FDE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69C899F" w14:textId="0DE9931B" w:rsidR="00AA585D" w:rsidRPr="00C54D96" w:rsidRDefault="00AA585D" w:rsidP="00D06C9F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TÉ C/ LIMÓN</w:t>
            </w:r>
            <w:r w:rsidR="00D06C9F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{{p17}}</w:t>
            </w:r>
          </w:p>
          <w:p w14:paraId="496B8F65" w14:textId="3E68F1C7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5B104232" w14:textId="6E45806E" w:rsidR="00AA585D" w:rsidRPr="00C54D96" w:rsidRDefault="00AA585D" w:rsidP="00D06C9F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TÉ C/LECHE</w:t>
            </w:r>
            <w:r w:rsidR="00D06C9F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{{p18}}</w:t>
            </w:r>
          </w:p>
          <w:p w14:paraId="305D34DE" w14:textId="02C1E738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3ADBFD6" w14:textId="4B7F3FFF" w:rsidR="00AA585D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537A17">
              <w:rPr>
                <w:color w:val="auto"/>
                <w:sz w:val="21"/>
                <w:szCs w:val="21"/>
                <w:lang w:val="es-AR"/>
              </w:rPr>
              <w:t>MEDIALUNAS</w:t>
            </w:r>
            <w:r w:rsidR="00537A17" w:rsidRPr="00537A17">
              <w:rPr>
                <w:color w:val="auto"/>
                <w:sz w:val="21"/>
                <w:szCs w:val="21"/>
                <w:lang w:val="es-AR"/>
              </w:rPr>
              <w:t xml:space="preserve"> C/ JAMÓN Y QUESO</w:t>
            </w:r>
            <w:r w:rsidR="00537A17">
              <w:rPr>
                <w:color w:val="auto"/>
                <w:sz w:val="21"/>
                <w:szCs w:val="21"/>
                <w:lang w:val="es-AR"/>
              </w:rPr>
              <w:t xml:space="preserve">          </w:t>
            </w:r>
            <w:r w:rsidR="00537A17" w:rsidRPr="00537A17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{{p19}}</w:t>
            </w:r>
          </w:p>
          <w:p w14:paraId="60A25EC1" w14:textId="77777777" w:rsidR="00EE1961" w:rsidRDefault="00EE1961" w:rsidP="00903239">
            <w:pPr>
              <w:pStyle w:val="Ttulo"/>
              <w:rPr>
                <w:color w:val="auto"/>
                <w:sz w:val="21"/>
                <w:szCs w:val="21"/>
                <w:lang w:val="es-AR"/>
              </w:rPr>
            </w:pPr>
          </w:p>
          <w:p w14:paraId="0DA31FA2" w14:textId="331B2FEA" w:rsidR="00EE1961" w:rsidRPr="00537A17" w:rsidRDefault="00EE1961" w:rsidP="00903239">
            <w:pPr>
              <w:pStyle w:val="Ttulo"/>
              <w:rPr>
                <w:color w:val="auto"/>
                <w:sz w:val="21"/>
                <w:szCs w:val="21"/>
                <w:lang w:val="es-AR"/>
              </w:rPr>
            </w:pPr>
            <w:r>
              <w:rPr>
                <w:color w:val="auto"/>
                <w:sz w:val="21"/>
                <w:szCs w:val="21"/>
                <w:lang w:val="es-AR"/>
              </w:rPr>
              <w:t xml:space="preserve">PASTAFROLA </w:t>
            </w:r>
            <w:r w:rsidR="00E64D79">
              <w:rPr>
                <w:color w:val="auto"/>
                <w:sz w:val="21"/>
                <w:szCs w:val="21"/>
                <w:lang w:val="es-AR"/>
              </w:rPr>
              <w:t>O</w:t>
            </w:r>
            <w:r>
              <w:rPr>
                <w:color w:val="auto"/>
                <w:sz w:val="21"/>
                <w:szCs w:val="21"/>
                <w:lang w:val="es-AR"/>
              </w:rPr>
              <w:t xml:space="preserve"> BROWNIE                       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{{p20}}</w:t>
            </w:r>
          </w:p>
          <w:p w14:paraId="48F22490" w14:textId="1ED50574" w:rsidR="00AA585D" w:rsidRPr="00C54D96" w:rsidRDefault="00AA585D" w:rsidP="00A649C2">
            <w:pPr>
              <w:pStyle w:val="Ttulo"/>
              <w:tabs>
                <w:tab w:val="left" w:pos="3544"/>
              </w:tabs>
              <w:rPr>
                <w:color w:val="auto"/>
                <w:sz w:val="24"/>
                <w:szCs w:val="24"/>
                <w:lang w:val="es-AR"/>
              </w:rPr>
            </w:pPr>
          </w:p>
          <w:p w14:paraId="24A004DA" w14:textId="58899753" w:rsidR="00AA585D" w:rsidRPr="00C54D96" w:rsidRDefault="00AA585D" w:rsidP="00A649C2">
            <w:pPr>
              <w:pStyle w:val="Ttulo"/>
              <w:tabs>
                <w:tab w:val="left" w:pos="3544"/>
              </w:tabs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SANDWICHER</w:t>
            </w:r>
            <w:r w:rsidR="004312F1"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IA</w:t>
            </w:r>
          </w:p>
          <w:p w14:paraId="29E6E900" w14:textId="317F3481" w:rsidR="00AA585D" w:rsidRPr="00C54D96" w:rsidRDefault="003B6F5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DE43557" wp14:editId="4EDA97DB">
                      <wp:simplePos x="0" y="0"/>
                      <wp:positionH relativeFrom="column">
                        <wp:posOffset>-3647</wp:posOffset>
                      </wp:positionH>
                      <wp:positionV relativeFrom="paragraph">
                        <wp:posOffset>22210</wp:posOffset>
                      </wp:positionV>
                      <wp:extent cx="2966484" cy="7445"/>
                      <wp:effectExtent l="0" t="0" r="24765" b="31115"/>
                      <wp:wrapNone/>
                      <wp:docPr id="22" name="Straight Connector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744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0DE3AD" id="Straight Connector 22" o:spid="_x0000_s1026" alt="&quot;&quot;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.75pt" to="233.3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412234B" w14:textId="44F92F28" w:rsidR="00AA585D" w:rsidRPr="00C54D96" w:rsidRDefault="00AA585D" w:rsidP="00903239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u w:val="single"/>
                <w:lang w:val="es-AR"/>
              </w:rPr>
              <w:t>FRANCÉS-PEBETE</w:t>
            </w:r>
          </w:p>
          <w:p w14:paraId="2692F629" w14:textId="77777777" w:rsidR="00AA585D" w:rsidRPr="00C54D96" w:rsidRDefault="00AA585D" w:rsidP="00903239">
            <w:pPr>
              <w:pStyle w:val="Ttulo"/>
              <w:jc w:val="center"/>
              <w:rPr>
                <w:color w:val="auto"/>
                <w:sz w:val="22"/>
                <w:szCs w:val="22"/>
                <w:lang w:val="es-AR"/>
              </w:rPr>
            </w:pPr>
          </w:p>
          <w:p w14:paraId="1A857B9F" w14:textId="417E44D8" w:rsidR="00AA585D" w:rsidRPr="00C54D96" w:rsidRDefault="00AA585D" w:rsidP="00ED53C8">
            <w:pPr>
              <w:pStyle w:val="Ttulo"/>
              <w:tabs>
                <w:tab w:val="left" w:pos="3617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JAMÓN COCIDO Y QUESO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D8431B">
              <w:rPr>
                <w:color w:val="auto"/>
                <w:sz w:val="24"/>
                <w:szCs w:val="24"/>
                <w:lang w:val="es-AR"/>
              </w:rPr>
              <w:t>{{p</w:t>
            </w:r>
            <w:r w:rsidR="00107E39">
              <w:rPr>
                <w:color w:val="auto"/>
                <w:sz w:val="24"/>
                <w:szCs w:val="24"/>
                <w:lang w:val="es-AR"/>
              </w:rPr>
              <w:t>30</w:t>
            </w:r>
            <w:r w:rsidR="00D8431B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</w:p>
          <w:p w14:paraId="5E80788F" w14:textId="019DF991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247BED92" w14:textId="524803FD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SALAME Y QUESO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</w:t>
            </w:r>
            <w:r w:rsidR="00107E39">
              <w:rPr>
                <w:color w:val="auto"/>
                <w:sz w:val="24"/>
                <w:szCs w:val="24"/>
                <w:lang w:val="es-AR"/>
              </w:rPr>
              <w:t>31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2E894AB6" w14:textId="6403E495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79E054FD" w14:textId="77777777" w:rsidR="00ED53C8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JAMÓN COCIDO-QUESO,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TOMATE </w:t>
            </w:r>
          </w:p>
          <w:p w14:paraId="04651860" w14:textId="4C139BA0" w:rsidR="00AA585D" w:rsidRPr="00C54D96" w:rsidRDefault="00AA585D" w:rsidP="0054333B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Y HUEVO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107E39">
              <w:rPr>
                <w:color w:val="auto"/>
                <w:sz w:val="24"/>
                <w:szCs w:val="24"/>
                <w:lang w:val="es-AR"/>
              </w:rPr>
              <w:t>2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</w:p>
          <w:p w14:paraId="20E53E8F" w14:textId="159DB477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5C42C03" w14:textId="2748920A" w:rsidR="004312F1" w:rsidRPr="00C54D96" w:rsidRDefault="004312F1" w:rsidP="00903239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u w:val="single"/>
                <w:lang w:val="es-AR"/>
              </w:rPr>
              <w:t>TRIPLES DE MIGA</w:t>
            </w:r>
          </w:p>
          <w:p w14:paraId="26174EF2" w14:textId="77777777" w:rsidR="004312F1" w:rsidRPr="00C54D96" w:rsidRDefault="004312F1" w:rsidP="00903239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</w:p>
          <w:p w14:paraId="5BF8764F" w14:textId="4B44720D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JAMÓN Y QUESO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107E39">
              <w:rPr>
                <w:color w:val="auto"/>
                <w:sz w:val="24"/>
                <w:szCs w:val="24"/>
                <w:lang w:val="es-AR"/>
              </w:rPr>
              <w:t>3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</w:p>
          <w:p w14:paraId="5E20FBC4" w14:textId="673C4E10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0F8BA5D7" w14:textId="45C861BF" w:rsidR="004312F1" w:rsidRPr="00C54D96" w:rsidRDefault="001449B5" w:rsidP="0054333B">
            <w:pPr>
              <w:pStyle w:val="Ttulo"/>
              <w:tabs>
                <w:tab w:val="left" w:pos="3686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JAMÓN, TOMATE</w:t>
            </w:r>
            <w:r w:rsidR="0042637A" w:rsidRPr="00C54D96">
              <w:rPr>
                <w:color w:val="auto"/>
                <w:sz w:val="22"/>
                <w:szCs w:val="22"/>
                <w:lang w:val="es-AR"/>
              </w:rPr>
              <w:t xml:space="preserve"> Y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QUESO </w:t>
            </w:r>
            <w:r w:rsidR="0042637A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   </w:t>
            </w:r>
            <w:r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1449B5">
              <w:rPr>
                <w:color w:val="auto"/>
                <w:sz w:val="18"/>
                <w:szCs w:val="18"/>
                <w:lang w:val="es-AR"/>
              </w:rPr>
              <w:t xml:space="preserve">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107E39">
              <w:rPr>
                <w:color w:val="auto"/>
                <w:sz w:val="24"/>
                <w:szCs w:val="24"/>
                <w:lang w:val="es-AR"/>
              </w:rPr>
              <w:t>4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</w:p>
          <w:p w14:paraId="1295AED9" w14:textId="13617DAC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79F984B0" w14:textId="6A6731F6" w:rsidR="00374784" w:rsidRPr="00C54D96" w:rsidRDefault="004312F1" w:rsidP="00374784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JAMÓN, TOMATE</w:t>
            </w:r>
            <w:r w:rsidR="0042637A" w:rsidRPr="00C54D96">
              <w:rPr>
                <w:color w:val="auto"/>
                <w:sz w:val="22"/>
                <w:szCs w:val="22"/>
                <w:lang w:val="es-AR"/>
              </w:rPr>
              <w:t xml:space="preserve">, QUESO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Y HUEVO      </w:t>
            </w:r>
            <w:r w:rsidR="007E4C3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107E39">
              <w:rPr>
                <w:color w:val="auto"/>
                <w:sz w:val="24"/>
                <w:szCs w:val="24"/>
                <w:lang w:val="es-AR"/>
              </w:rPr>
              <w:t>5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75A29E8F" w14:textId="282DA401" w:rsidR="00374784" w:rsidRPr="00C54D96" w:rsidRDefault="00374784" w:rsidP="00374784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5F460ED" wp14:editId="1B3753D1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5558155</wp:posOffset>
                      </wp:positionV>
                      <wp:extent cx="2945130" cy="9525"/>
                      <wp:effectExtent l="0" t="0" r="26670" b="28575"/>
                      <wp:wrapNone/>
                      <wp:docPr id="28" name="Straight Connector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130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7EA4CC" id="Straight Connector 28" o:spid="_x0000_s1026" alt="&quot;&quot;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437.65pt" to="261.3pt,4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0717A1EA" w14:textId="77777777" w:rsidR="00374784" w:rsidRPr="00C54D96" w:rsidRDefault="00374784" w:rsidP="00374784">
            <w:pPr>
              <w:pStyle w:val="Ttulo"/>
              <w:rPr>
                <w:rFonts w:ascii="Unispace" w:hAnsi="Unispace"/>
                <w:color w:val="auto"/>
                <w:sz w:val="16"/>
                <w:szCs w:val="16"/>
                <w:lang w:val="es-AR"/>
              </w:rPr>
            </w:pPr>
          </w:p>
          <w:p w14:paraId="7AA9CE27" w14:textId="0FC80294" w:rsidR="00374784" w:rsidRPr="00C54D96" w:rsidRDefault="00374784" w:rsidP="00374784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SÁNDWICHES CALIENTES</w:t>
            </w:r>
          </w:p>
          <w:p w14:paraId="5F56B842" w14:textId="5A8CF834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D1ADA19" wp14:editId="3A2DF0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2966484" cy="7445"/>
                      <wp:effectExtent l="0" t="0" r="24765" b="31115"/>
                      <wp:wrapNone/>
                      <wp:docPr id="9" name="Straight Connector 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744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D768D8" id="Straight Connector 9" o:spid="_x0000_s1026" alt="&quot;&quot;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3pt" to="233.6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1CE7B331" w14:textId="77777777" w:rsidR="00374784" w:rsidRPr="00C54D96" w:rsidRDefault="00374784" w:rsidP="00374784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u w:val="single"/>
                <w:lang w:val="es-AR"/>
              </w:rPr>
              <w:t>FRANCÉS-PEBETE</w:t>
            </w:r>
          </w:p>
          <w:p w14:paraId="7FD211E6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905A01D" w14:textId="6390AD69" w:rsidR="00374784" w:rsidRPr="00C54D96" w:rsidRDefault="00374784" w:rsidP="004C51B9">
            <w:pPr>
              <w:pStyle w:val="Ttulo"/>
              <w:tabs>
                <w:tab w:val="left" w:pos="3686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ESPECIAL DE MILANESA                          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107E39">
              <w:rPr>
                <w:color w:val="auto"/>
                <w:sz w:val="24"/>
                <w:szCs w:val="24"/>
                <w:lang w:val="es-AR"/>
              </w:rPr>
              <w:t>6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</w:t>
            </w:r>
          </w:p>
          <w:p w14:paraId="27DC403E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7995DD8" w14:textId="422B331E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C/ LECHUGA Y TOMATE    </w:t>
            </w:r>
            <w:r w:rsidR="004C51B9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4B548F">
              <w:rPr>
                <w:color w:val="auto"/>
                <w:sz w:val="24"/>
                <w:szCs w:val="24"/>
                <w:lang w:val="es-AR"/>
              </w:rPr>
              <w:t>7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</w:t>
            </w:r>
          </w:p>
          <w:p w14:paraId="61B200B5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          </w:t>
            </w:r>
          </w:p>
          <w:p w14:paraId="04D20669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MILANESA COMPLETA</w:t>
            </w:r>
          </w:p>
          <w:p w14:paraId="731992BE" w14:textId="667D4555" w:rsidR="007B1CB0" w:rsidRDefault="00374784" w:rsidP="004C51B9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(lechuga-tomate-</w:t>
            </w:r>
            <w:r w:rsidR="008D103C" w:rsidRPr="00C54D96">
              <w:rPr>
                <w:color w:val="auto"/>
                <w:sz w:val="22"/>
                <w:szCs w:val="22"/>
                <w:lang w:val="es-AR"/>
              </w:rPr>
              <w:t>j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amón-ques</w:t>
            </w:r>
            <w:r w:rsidR="00723B63">
              <w:rPr>
                <w:color w:val="auto"/>
                <w:sz w:val="22"/>
                <w:szCs w:val="22"/>
                <w:lang w:val="es-AR"/>
              </w:rPr>
              <w:t>o-huevo)</w:t>
            </w:r>
            <w:r w:rsidR="007B1CB0">
              <w:rPr>
                <w:color w:val="auto"/>
                <w:sz w:val="22"/>
                <w:szCs w:val="22"/>
                <w:lang w:val="es-AR"/>
              </w:rPr>
              <w:t xml:space="preserve"> 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4B548F">
              <w:rPr>
                <w:color w:val="auto"/>
                <w:sz w:val="24"/>
                <w:szCs w:val="24"/>
                <w:lang w:val="es-AR"/>
              </w:rPr>
              <w:t>8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</w:p>
          <w:p w14:paraId="7D677884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79D17F7" w14:textId="690740AE" w:rsidR="00374784" w:rsidRPr="00C54D96" w:rsidRDefault="00374784" w:rsidP="00723B63">
            <w:pPr>
              <w:pStyle w:val="Ttulo"/>
              <w:tabs>
                <w:tab w:val="left" w:pos="3686"/>
                <w:tab w:val="left" w:pos="4850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ESPECIAL DE POLLO                                  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</w:t>
            </w:r>
            <w:r w:rsidR="004B548F">
              <w:rPr>
                <w:color w:val="auto"/>
                <w:sz w:val="24"/>
                <w:szCs w:val="24"/>
                <w:lang w:val="es-AR"/>
              </w:rPr>
              <w:t>39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</w:t>
            </w:r>
          </w:p>
          <w:p w14:paraId="1FF834F4" w14:textId="77777777" w:rsidR="00723B63" w:rsidRDefault="00723B63" w:rsidP="00374784">
            <w:pPr>
              <w:pStyle w:val="Ttulo"/>
              <w:tabs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20AD3799" w14:textId="4DC1D43E" w:rsidR="00374784" w:rsidRPr="00C54D96" w:rsidRDefault="00374784" w:rsidP="00374784">
            <w:pPr>
              <w:pStyle w:val="Ttulo"/>
              <w:tabs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POLLO COMPLETO </w:t>
            </w:r>
          </w:p>
          <w:p w14:paraId="51FF2F6D" w14:textId="553D24C0" w:rsidR="005E5097" w:rsidRDefault="00374784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(jamón-queso-tomate</w:t>
            </w:r>
            <w:r w:rsidR="007B1CB0">
              <w:rPr>
                <w:color w:val="auto"/>
                <w:sz w:val="22"/>
                <w:szCs w:val="22"/>
                <w:lang w:val="es-AR"/>
              </w:rPr>
              <w:t>-</w:t>
            </w:r>
            <w:r w:rsidR="00507B87">
              <w:rPr>
                <w:color w:val="auto"/>
                <w:sz w:val="22"/>
                <w:szCs w:val="22"/>
                <w:lang w:val="es-AR"/>
              </w:rPr>
              <w:t>huevo)</w:t>
            </w:r>
            <w:r w:rsidR="00507B87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</w:t>
            </w:r>
            <w:r w:rsidR="00507B87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</w:t>
            </w:r>
            <w:r w:rsidR="00107E39">
              <w:rPr>
                <w:color w:val="auto"/>
                <w:sz w:val="24"/>
                <w:szCs w:val="24"/>
                <w:lang w:val="es-AR"/>
              </w:rPr>
              <w:t>4</w:t>
            </w:r>
            <w:r w:rsidR="004B548F">
              <w:rPr>
                <w:color w:val="auto"/>
                <w:sz w:val="24"/>
                <w:szCs w:val="24"/>
                <w:lang w:val="es-AR"/>
              </w:rPr>
              <w:t>0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</w:t>
            </w:r>
          </w:p>
          <w:p w14:paraId="23250453" w14:textId="77777777" w:rsidR="005E5097" w:rsidRDefault="005E5097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1A53E0EF" w14:textId="77777777" w:rsidR="005E5097" w:rsidRDefault="005E5097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7EB4E37A" w14:textId="5E23B141" w:rsidR="009D2335" w:rsidRPr="00C54D96" w:rsidRDefault="00374784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</w:t>
            </w:r>
          </w:p>
        </w:tc>
        <w:tc>
          <w:tcPr>
            <w:tcW w:w="864" w:type="dxa"/>
          </w:tcPr>
          <w:p w14:paraId="7C87CE94" w14:textId="578FFF69" w:rsidR="009D2335" w:rsidRPr="00C54D96" w:rsidRDefault="009D2335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</w:tcPr>
          <w:p w14:paraId="010D0F5C" w14:textId="44EC78EC" w:rsidR="009D2335" w:rsidRPr="00C54D96" w:rsidRDefault="00ED53C8" w:rsidP="00903239">
            <w:pPr>
              <w:pStyle w:val="Sinespaciado"/>
              <w:rPr>
                <w:color w:val="auto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C0B0AB9" wp14:editId="112CA3D4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1525270</wp:posOffset>
                      </wp:positionV>
                      <wp:extent cx="2945130" cy="9525"/>
                      <wp:effectExtent l="0" t="0" r="26670" b="28575"/>
                      <wp:wrapNone/>
                      <wp:docPr id="27" name="Straight Connector 2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130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E27EB" id="Straight Connector 27" o:spid="_x0000_s1026" alt="&quot;&quot;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pt,120.1pt" to="261.4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92" w:type="dxa"/>
          </w:tcPr>
          <w:p w14:paraId="293372D4" w14:textId="4FD67961" w:rsidR="00306712" w:rsidRPr="00C54D96" w:rsidRDefault="00306712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ENSALADAS</w:t>
            </w:r>
          </w:p>
          <w:p w14:paraId="35C8E68A" w14:textId="71FB67F6" w:rsidR="00306712" w:rsidRPr="00C54D96" w:rsidRDefault="003B6F5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49992C5" wp14:editId="5D79D67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35870</wp:posOffset>
                      </wp:positionV>
                      <wp:extent cx="2945219" cy="9525"/>
                      <wp:effectExtent l="0" t="0" r="26670" b="28575"/>
                      <wp:wrapNone/>
                      <wp:docPr id="26" name="Straight Connector 2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219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1757B5" id="Straight Connector 26" o:spid="_x0000_s1026" alt="&quot;&quot;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.8pt" to="232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52E4E2B0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LECHUGA-TOMATE-ZANAHORIA-</w:t>
            </w:r>
          </w:p>
          <w:p w14:paraId="52C8C1F1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HUEVO-PAPA-CEBOLLA</w:t>
            </w:r>
          </w:p>
          <w:p w14:paraId="76FF42BD" w14:textId="77777777" w:rsidR="00306712" w:rsidRPr="00C54D96" w:rsidRDefault="00306712" w:rsidP="00A649C2">
            <w:pPr>
              <w:pStyle w:val="Ttulo"/>
              <w:tabs>
                <w:tab w:val="left" w:pos="3683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77410675" w14:textId="56F51E93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(COMBINACIÓN 3 </w:t>
            </w:r>
            <w:r w:rsidR="0095297A" w:rsidRPr="00C54D96">
              <w:rPr>
                <w:color w:val="auto"/>
                <w:sz w:val="22"/>
                <w:szCs w:val="22"/>
                <w:lang w:val="es-AR"/>
              </w:rPr>
              <w:t xml:space="preserve">GUSTOS)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</w:t>
            </w:r>
            <w:r w:rsidR="0095297A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4B548F">
              <w:rPr>
                <w:color w:val="auto"/>
                <w:sz w:val="24"/>
                <w:szCs w:val="24"/>
                <w:lang w:val="es-AR"/>
              </w:rPr>
              <w:t>{{p</w:t>
            </w:r>
            <w:r w:rsidR="004B548F">
              <w:rPr>
                <w:color w:val="auto"/>
                <w:sz w:val="24"/>
                <w:szCs w:val="24"/>
                <w:lang w:val="es-AR"/>
              </w:rPr>
              <w:t>4</w:t>
            </w:r>
            <w:r w:rsidR="004B548F">
              <w:rPr>
                <w:color w:val="auto"/>
                <w:sz w:val="24"/>
                <w:szCs w:val="24"/>
                <w:lang w:val="es-AR"/>
              </w:rPr>
              <w:t>1}}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491B71E8" w14:textId="77777777" w:rsidR="00306712" w:rsidRPr="00C54D96" w:rsidRDefault="00306712" w:rsidP="00ED53C8">
            <w:pPr>
              <w:pStyle w:val="Ttulo"/>
              <w:tabs>
                <w:tab w:val="left" w:pos="0"/>
              </w:tabs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</w:p>
          <w:p w14:paraId="2FC0E8EB" w14:textId="0A8B8FC4" w:rsidR="00306712" w:rsidRPr="00C54D96" w:rsidRDefault="00306712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MINUTAS</w:t>
            </w:r>
          </w:p>
          <w:p w14:paraId="16B4420F" w14:textId="32375D00" w:rsidR="00306712" w:rsidRPr="00C54D96" w:rsidRDefault="0030671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</w:p>
          <w:p w14:paraId="037A9F5E" w14:textId="1BECC7C5" w:rsidR="00306712" w:rsidRPr="00C54D96" w:rsidRDefault="00306712" w:rsidP="005F33F3">
            <w:pPr>
              <w:pStyle w:val="Ttulo"/>
              <w:tabs>
                <w:tab w:val="left" w:pos="0"/>
                <w:tab w:val="left" w:pos="385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DE TERNERA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</w:t>
            </w:r>
            <w:r w:rsidR="001C6BF9">
              <w:rPr>
                <w:color w:val="auto"/>
                <w:sz w:val="24"/>
                <w:szCs w:val="24"/>
                <w:lang w:val="es-AR"/>
              </w:rPr>
              <w:t>21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</w:p>
          <w:p w14:paraId="4F15422E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82793E2" w14:textId="77777777" w:rsidR="00ED53C8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DE TERNERA C/ </w:t>
            </w:r>
          </w:p>
          <w:p w14:paraId="3B994B0E" w14:textId="4AE55991" w:rsidR="00306712" w:rsidRPr="00C54D96" w:rsidRDefault="00DB4224" w:rsidP="00ED53C8">
            <w:pPr>
              <w:pStyle w:val="Ttulo"/>
              <w:tabs>
                <w:tab w:val="left" w:pos="3711"/>
              </w:tabs>
              <w:rPr>
                <w:color w:val="auto"/>
                <w:sz w:val="22"/>
                <w:szCs w:val="22"/>
                <w:lang w:val="es-AR"/>
              </w:rPr>
            </w:pPr>
            <w:r>
              <w:rPr>
                <w:color w:val="auto"/>
                <w:sz w:val="22"/>
                <w:szCs w:val="22"/>
                <w:lang w:val="es-AR"/>
              </w:rPr>
              <w:t>ENSALADA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O PURÉ  </w:t>
            </w:r>
            <w:r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</w:p>
          <w:p w14:paraId="1630ACA8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7004206D" w14:textId="77777777" w:rsidR="00ED53C8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DE TERNERA C/ </w:t>
            </w:r>
          </w:p>
          <w:p w14:paraId="75182268" w14:textId="7A021C56" w:rsidR="00306712" w:rsidRPr="00C54D96" w:rsidRDefault="00306712" w:rsidP="005F33F3">
            <w:pPr>
              <w:pStyle w:val="Ttulo"/>
              <w:tabs>
                <w:tab w:val="left" w:pos="385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FRITAS Y HUEVO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3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</w:p>
          <w:p w14:paraId="523B02CF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5C6259AF" w14:textId="77777777" w:rsidR="005F33F3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NAPOLITANA C/ </w:t>
            </w:r>
          </w:p>
          <w:p w14:paraId="16A99B9A" w14:textId="72651FC7" w:rsidR="00306712" w:rsidRPr="00C54D96" w:rsidRDefault="00306712" w:rsidP="005F33F3">
            <w:pPr>
              <w:pStyle w:val="Ttulo"/>
              <w:tabs>
                <w:tab w:val="left" w:pos="3713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PURÉ O FRITAS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4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</w:p>
          <w:p w14:paraId="6FB88DF6" w14:textId="77777777" w:rsidR="00306712" w:rsidRPr="00DC3E25" w:rsidRDefault="00306712" w:rsidP="00903239">
            <w:pPr>
              <w:pStyle w:val="Ttulo"/>
              <w:rPr>
                <w:color w:val="auto"/>
                <w:sz w:val="22"/>
                <w:szCs w:val="22"/>
                <w:u w:val="single"/>
                <w:lang w:val="es-AR"/>
              </w:rPr>
            </w:pPr>
          </w:p>
          <w:p w14:paraId="72D13890" w14:textId="0B3DED5F" w:rsidR="00306712" w:rsidRPr="00C54D96" w:rsidRDefault="00306712" w:rsidP="005F33F3">
            <w:pPr>
              <w:pStyle w:val="Ttulo"/>
              <w:tabs>
                <w:tab w:val="left" w:pos="379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SUPREMA DE POLLO                  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5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</w:t>
            </w:r>
          </w:p>
          <w:p w14:paraId="78E16830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B073EB1" w14:textId="77777777" w:rsidR="005F33F3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SUPREMA DE POLLO C/ </w:t>
            </w:r>
          </w:p>
          <w:p w14:paraId="2428DD3C" w14:textId="577C9F5A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PURÉ O </w:t>
            </w:r>
            <w:r w:rsidR="00B344A1">
              <w:rPr>
                <w:color w:val="auto"/>
                <w:sz w:val="22"/>
                <w:szCs w:val="22"/>
                <w:lang w:val="es-AR"/>
              </w:rPr>
              <w:t>ENSALADA MIXTA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</w:t>
            </w:r>
            <w:r w:rsidR="00B344A1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6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</w:p>
          <w:p w14:paraId="2087F28C" w14:textId="77777777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18BAB9E" w14:textId="2FE5DB7F" w:rsidR="000B5CF2" w:rsidRPr="00C54D96" w:rsidRDefault="000B5CF2" w:rsidP="005F33F3">
            <w:pPr>
              <w:pStyle w:val="Ttulo"/>
              <w:tabs>
                <w:tab w:val="left" w:pos="385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PECHUGA DE POLLO GRILLÉ  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="001C6BF9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7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</w:t>
            </w:r>
          </w:p>
          <w:p w14:paraId="597BC44B" w14:textId="77777777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8877CBF" w14:textId="77777777" w:rsidR="005F33F3" w:rsidRPr="00C54D96" w:rsidRDefault="000B5CF2" w:rsidP="005F33F3">
            <w:pPr>
              <w:pStyle w:val="Ttulo"/>
              <w:tabs>
                <w:tab w:val="left" w:pos="0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PECHUGA GRILLÉ C/</w:t>
            </w:r>
          </w:p>
          <w:p w14:paraId="17976E12" w14:textId="2AB2AC54" w:rsidR="000B5CF2" w:rsidRPr="00C54D96" w:rsidRDefault="000B5CF2" w:rsidP="005F33F3">
            <w:pPr>
              <w:pStyle w:val="Ttulo"/>
              <w:tabs>
                <w:tab w:val="left" w:pos="371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FRITAS O PURÉ         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8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</w:p>
          <w:p w14:paraId="1EE1A03D" w14:textId="77777777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C570641" w14:textId="567D504C" w:rsidR="0030671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OMELETTES JAMÓN Y QUESO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</w:t>
            </w:r>
            <w:r w:rsidR="001C6BF9">
              <w:rPr>
                <w:color w:val="auto"/>
                <w:sz w:val="24"/>
                <w:szCs w:val="24"/>
                <w:lang w:val="es-AR"/>
              </w:rPr>
              <w:t>9</w:t>
            </w:r>
            <w:r w:rsidR="001C6BF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3851163F" w14:textId="4AC7697A" w:rsidR="000B5CF2" w:rsidRPr="00C54D96" w:rsidRDefault="000B5CF2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</w:p>
          <w:p w14:paraId="5B8A55CC" w14:textId="77777777" w:rsidR="00374784" w:rsidRPr="00C54D96" w:rsidRDefault="00374784" w:rsidP="00374784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PASTAS CASERAS</w:t>
            </w:r>
          </w:p>
          <w:p w14:paraId="650A551D" w14:textId="77777777" w:rsidR="00374784" w:rsidRPr="00C54D96" w:rsidRDefault="00374784" w:rsidP="00374784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E6ECCE2" wp14:editId="2BB6FAD4">
                      <wp:simplePos x="0" y="0"/>
                      <wp:positionH relativeFrom="column">
                        <wp:posOffset>1048</wp:posOffset>
                      </wp:positionH>
                      <wp:positionV relativeFrom="paragraph">
                        <wp:posOffset>17186</wp:posOffset>
                      </wp:positionV>
                      <wp:extent cx="2921330" cy="7331"/>
                      <wp:effectExtent l="0" t="0" r="31750" b="31115"/>
                      <wp:wrapNone/>
                      <wp:docPr id="17" name="Straight Connector 1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1330" cy="7331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CEA65" id="Straight Connector 17" o:spid="_x0000_s1026" alt="&quot;&quot;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35pt" to="230.1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587029DA" w14:textId="6AF8904F" w:rsidR="00374784" w:rsidRPr="00C54D96" w:rsidRDefault="00374784" w:rsidP="00E73505">
            <w:pPr>
              <w:pStyle w:val="Ttulo"/>
              <w:jc w:val="center"/>
              <w:rPr>
                <w:color w:val="auto"/>
                <w:sz w:val="24"/>
                <w:szCs w:val="24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                   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3C26F1" w:rsidRPr="00C54D96">
              <w:rPr>
                <w:color w:val="auto"/>
                <w:sz w:val="24"/>
                <w:szCs w:val="24"/>
                <w:lang w:val="es-AR"/>
              </w:rPr>
              <w:t xml:space="preserve"> 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 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Filetto           </w:t>
            </w:r>
            <w:r w:rsidR="003C26F1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 </w:t>
            </w:r>
            <w:r w:rsidR="003C26F1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>c/estofado</w:t>
            </w:r>
          </w:p>
          <w:p w14:paraId="620274BF" w14:textId="255C8F77" w:rsidR="00374784" w:rsidRPr="001B1550" w:rsidRDefault="003C26F1" w:rsidP="00374784">
            <w:pPr>
              <w:pStyle w:val="Ttulo"/>
              <w:rPr>
                <w:color w:val="auto"/>
                <w:sz w:val="24"/>
                <w:szCs w:val="24"/>
                <w:u w:val="single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</w:p>
          <w:p w14:paraId="1345BA73" w14:textId="5D9CC7C8" w:rsidR="00374784" w:rsidRPr="00C54D96" w:rsidRDefault="00374784" w:rsidP="00786670">
            <w:pPr>
              <w:pStyle w:val="Ttulo"/>
              <w:tabs>
                <w:tab w:val="left" w:pos="3402"/>
                <w:tab w:val="left" w:pos="3821"/>
              </w:tabs>
              <w:rPr>
                <w:color w:val="auto"/>
                <w:sz w:val="24"/>
                <w:szCs w:val="24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RAVIOLES        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>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{{p42}}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           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</w:t>
            </w:r>
            <w:r w:rsidR="00A73C80">
              <w:rPr>
                <w:color w:val="auto"/>
                <w:sz w:val="24"/>
                <w:szCs w:val="24"/>
                <w:lang w:val="es-AR"/>
              </w:rPr>
              <w:t>3</w:t>
            </w:r>
            <w:r w:rsidR="00A73C80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 </w:t>
            </w:r>
          </w:p>
          <w:p w14:paraId="750E994D" w14:textId="77777777" w:rsidR="00374784" w:rsidRPr="00C54D96" w:rsidRDefault="00374784" w:rsidP="00374784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</w:p>
          <w:p w14:paraId="4C1C22C5" w14:textId="3F75596F" w:rsidR="00374784" w:rsidRPr="00C54D96" w:rsidRDefault="00786670" w:rsidP="00786670">
            <w:pPr>
              <w:pStyle w:val="Ttulo"/>
              <w:tabs>
                <w:tab w:val="left" w:pos="3679"/>
              </w:tabs>
              <w:rPr>
                <w:color w:val="auto"/>
                <w:sz w:val="24"/>
                <w:szCs w:val="24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>TALLARINES        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</w:t>
            </w:r>
            <w:r w:rsidR="00A73C80">
              <w:rPr>
                <w:color w:val="auto"/>
                <w:sz w:val="24"/>
                <w:szCs w:val="24"/>
                <w:lang w:val="es-AR"/>
              </w:rPr>
              <w:t>4</w:t>
            </w:r>
            <w:r w:rsidR="00A73C80">
              <w:rPr>
                <w:color w:val="auto"/>
                <w:sz w:val="24"/>
                <w:szCs w:val="24"/>
                <w:lang w:val="es-AR"/>
              </w:rPr>
              <w:t>}}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072797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 xml:space="preserve">           </w:t>
            </w:r>
            <w:r w:rsidR="005C05FA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>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</w:t>
            </w:r>
            <w:r w:rsidR="00A73C80">
              <w:rPr>
                <w:color w:val="auto"/>
                <w:sz w:val="24"/>
                <w:szCs w:val="24"/>
                <w:lang w:val="es-AR"/>
              </w:rPr>
              <w:t>5</w:t>
            </w:r>
            <w:r w:rsidR="00A73C80">
              <w:rPr>
                <w:color w:val="auto"/>
                <w:sz w:val="24"/>
                <w:szCs w:val="24"/>
                <w:lang w:val="es-AR"/>
              </w:rPr>
              <w:t>}}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 xml:space="preserve">                </w:t>
            </w:r>
          </w:p>
          <w:p w14:paraId="5F264DFA" w14:textId="77777777" w:rsidR="00374784" w:rsidRPr="00C54D96" w:rsidRDefault="00374784" w:rsidP="009A5933">
            <w:pPr>
              <w:pStyle w:val="Ttulo"/>
              <w:jc w:val="right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</w:p>
          <w:p w14:paraId="574BC649" w14:textId="613135B1" w:rsidR="00903239" w:rsidRPr="00C54D96" w:rsidRDefault="00903239" w:rsidP="00903239">
            <w:pPr>
              <w:pStyle w:val="Ttulo"/>
              <w:tabs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tblCellMar>
                <w:left w:w="0" w:type="dxa"/>
                <w:right w:w="144" w:type="dxa"/>
              </w:tblCellMar>
              <w:tblLook w:val="04A0" w:firstRow="1" w:lastRow="0" w:firstColumn="1" w:lastColumn="0" w:noHBand="0" w:noVBand="1"/>
              <w:tblDescription w:val="Photo with item description"/>
            </w:tblPr>
            <w:tblGrid>
              <w:gridCol w:w="1704"/>
              <w:gridCol w:w="3151"/>
            </w:tblGrid>
            <w:tr w:rsidR="003B6F52" w:rsidRPr="001449B5" w14:paraId="0136D1B1" w14:textId="77777777">
              <w:tc>
                <w:tcPr>
                  <w:tcW w:w="2160" w:type="dxa"/>
                </w:tcPr>
                <w:p w14:paraId="00BBFF88" w14:textId="77777777" w:rsidR="009D2335" w:rsidRPr="00C54D96" w:rsidRDefault="009D2335" w:rsidP="001C6BF9">
                  <w:pPr>
                    <w:framePr w:hSpace="141" w:wrap="around" w:vAnchor="text" w:hAnchor="text" w:y="1"/>
                    <w:suppressOverlap/>
                    <w:rPr>
                      <w:color w:val="auto"/>
                      <w:lang w:val="es-AR"/>
                    </w:rPr>
                  </w:pPr>
                </w:p>
              </w:tc>
              <w:tc>
                <w:tcPr>
                  <w:tcW w:w="4032" w:type="dxa"/>
                </w:tcPr>
                <w:p w14:paraId="4746C66B" w14:textId="4E7835EF" w:rsidR="009D2335" w:rsidRPr="00C54D96" w:rsidRDefault="009D2335" w:rsidP="001C6BF9">
                  <w:pPr>
                    <w:framePr w:hSpace="141" w:wrap="around" w:vAnchor="text" w:hAnchor="text" w:y="1"/>
                    <w:suppressOverlap/>
                    <w:rPr>
                      <w:color w:val="auto"/>
                      <w:lang w:val="es-AR"/>
                    </w:rPr>
                  </w:pPr>
                </w:p>
              </w:tc>
            </w:tr>
          </w:tbl>
          <w:p w14:paraId="6EA42DCB" w14:textId="77777777" w:rsidR="009D2335" w:rsidRPr="00374B32" w:rsidRDefault="009D2335" w:rsidP="0054333B">
            <w:pPr>
              <w:tabs>
                <w:tab w:val="left" w:pos="3713"/>
              </w:tabs>
              <w:rPr>
                <w:color w:val="auto"/>
                <w:u w:val="single"/>
                <w:lang w:val="es-AR"/>
              </w:rPr>
            </w:pPr>
          </w:p>
        </w:tc>
      </w:tr>
      <w:tr w:rsidR="003B6F52" w:rsidRPr="001449B5" w14:paraId="51EEBEC3" w14:textId="77777777" w:rsidTr="00903239">
        <w:trPr>
          <w:gridAfter w:val="1"/>
          <w:wAfter w:w="6192" w:type="dxa"/>
          <w:trHeight w:hRule="exact" w:val="504"/>
        </w:trPr>
        <w:tc>
          <w:tcPr>
            <w:tcW w:w="6192" w:type="dxa"/>
            <w:vAlign w:val="bottom"/>
          </w:tcPr>
          <w:p w14:paraId="10A94AAB" w14:textId="77777777" w:rsidR="00903239" w:rsidRPr="00C54D96" w:rsidRDefault="00903239" w:rsidP="00903239">
            <w:pPr>
              <w:pStyle w:val="Sinespaciado"/>
              <w:rPr>
                <w:rStyle w:val="Nmerodepgina"/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49A24110" w14:textId="77777777" w:rsidR="00903239" w:rsidRPr="00C54D96" w:rsidRDefault="00903239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70A6CC77" w14:textId="77777777" w:rsidR="00903239" w:rsidRPr="00C54D96" w:rsidRDefault="00903239" w:rsidP="00903239">
            <w:pPr>
              <w:pStyle w:val="Sinespaciado"/>
              <w:rPr>
                <w:color w:val="auto"/>
                <w:lang w:val="es-AR"/>
              </w:rPr>
            </w:pPr>
          </w:p>
        </w:tc>
      </w:tr>
      <w:tr w:rsidR="005E5097" w:rsidRPr="001449B5" w14:paraId="4FB36591" w14:textId="77777777" w:rsidTr="00903239">
        <w:trPr>
          <w:gridAfter w:val="1"/>
          <w:wAfter w:w="6192" w:type="dxa"/>
          <w:trHeight w:hRule="exact" w:val="504"/>
        </w:trPr>
        <w:tc>
          <w:tcPr>
            <w:tcW w:w="6192" w:type="dxa"/>
            <w:vAlign w:val="bottom"/>
          </w:tcPr>
          <w:p w14:paraId="437B6537" w14:textId="77777777" w:rsidR="005E5097" w:rsidRPr="00C54D96" w:rsidRDefault="005E5097" w:rsidP="00903239">
            <w:pPr>
              <w:pStyle w:val="Sinespaciado"/>
              <w:rPr>
                <w:rStyle w:val="Nmerodepgina"/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6FE6CBBD" w14:textId="77777777" w:rsidR="005E5097" w:rsidRPr="00C54D96" w:rsidRDefault="005E5097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04230CEC" w14:textId="77777777" w:rsidR="005E5097" w:rsidRPr="00C54D96" w:rsidRDefault="005E5097" w:rsidP="00903239">
            <w:pPr>
              <w:pStyle w:val="Sinespaciado"/>
              <w:rPr>
                <w:color w:val="auto"/>
                <w:lang w:val="es-AR"/>
              </w:rPr>
            </w:pPr>
          </w:p>
        </w:tc>
      </w:tr>
      <w:tr w:rsidR="00CA5D42" w:rsidRPr="001449B5" w14:paraId="3A1B3628" w14:textId="77777777" w:rsidTr="00903239">
        <w:trPr>
          <w:gridAfter w:val="1"/>
          <w:wAfter w:w="6192" w:type="dxa"/>
          <w:trHeight w:hRule="exact" w:val="504"/>
        </w:trPr>
        <w:tc>
          <w:tcPr>
            <w:tcW w:w="6192" w:type="dxa"/>
            <w:vAlign w:val="bottom"/>
          </w:tcPr>
          <w:p w14:paraId="70CAEF1B" w14:textId="77777777" w:rsidR="00CA5D42" w:rsidRPr="00C54D96" w:rsidRDefault="00CA5D42" w:rsidP="00903239">
            <w:pPr>
              <w:pStyle w:val="Sinespaciado"/>
              <w:rPr>
                <w:rStyle w:val="Nmerodepgina"/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3443D353" w14:textId="77777777" w:rsidR="00CA5D42" w:rsidRPr="00C54D96" w:rsidRDefault="00CA5D42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290EDC03" w14:textId="77777777" w:rsidR="00CA5D42" w:rsidRPr="00C54D96" w:rsidRDefault="00CA5D42" w:rsidP="00903239">
            <w:pPr>
              <w:pStyle w:val="Sinespaciado"/>
              <w:rPr>
                <w:color w:val="auto"/>
                <w:lang w:val="es-AR"/>
              </w:rPr>
            </w:pPr>
          </w:p>
        </w:tc>
      </w:tr>
    </w:tbl>
    <w:p w14:paraId="4F1916CE" w14:textId="185B66B7" w:rsidR="009D2335" w:rsidRPr="00C54D96" w:rsidRDefault="009D2335" w:rsidP="00CA5D42">
      <w:pPr>
        <w:pStyle w:val="Sinespaciado"/>
        <w:rPr>
          <w:sz w:val="2"/>
          <w:szCs w:val="2"/>
          <w:lang w:val="es-AR"/>
        </w:rPr>
      </w:pPr>
    </w:p>
    <w:sectPr w:rsidR="009D2335" w:rsidRPr="00C54D96" w:rsidSect="005E3623">
      <w:pgSz w:w="12240" w:h="15840" w:code="1"/>
      <w:pgMar w:top="862" w:right="431" w:bottom="862" w:left="709" w:header="720" w:footer="720" w:gutter="0"/>
      <w:pgBorders w:display="notFirstPage" w:offsetFrom="page">
        <w:top w:val="zigZag" w:sz="8" w:space="24" w:color="auto"/>
        <w:left w:val="zigZag" w:sz="8" w:space="17" w:color="auto"/>
        <w:bottom w:val="zigZag" w:sz="8" w:space="24" w:color="auto"/>
        <w:right w:val="zigZag" w:sz="8" w:space="17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80FA" w14:textId="77777777" w:rsidR="00DB7637" w:rsidRDefault="00DB7637" w:rsidP="004F1465">
      <w:pPr>
        <w:spacing w:after="0" w:line="240" w:lineRule="auto"/>
      </w:pPr>
      <w:r>
        <w:separator/>
      </w:r>
    </w:p>
  </w:endnote>
  <w:endnote w:type="continuationSeparator" w:id="0">
    <w:p w14:paraId="2639F22B" w14:textId="77777777" w:rsidR="00DB7637" w:rsidRDefault="00DB7637" w:rsidP="004F1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space">
    <w:altName w:val="Calibri"/>
    <w:charset w:val="00"/>
    <w:family w:val="modern"/>
    <w:pitch w:val="fixed"/>
    <w:sig w:usb0="A000002F" w:usb1="0000200A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BE34F" w14:textId="77777777" w:rsidR="00DB7637" w:rsidRDefault="00DB7637" w:rsidP="004F1465">
      <w:pPr>
        <w:spacing w:after="0" w:line="240" w:lineRule="auto"/>
      </w:pPr>
      <w:r>
        <w:separator/>
      </w:r>
    </w:p>
  </w:footnote>
  <w:footnote w:type="continuationSeparator" w:id="0">
    <w:p w14:paraId="6898A9F5" w14:textId="77777777" w:rsidR="00DB7637" w:rsidRDefault="00DB7637" w:rsidP="004F1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4C6A8A"/>
    <w:lvl w:ilvl="0">
      <w:start w:val="1"/>
      <w:numFmt w:val="bullet"/>
      <w:pStyle w:val="Listaconvietas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</w:abstractNum>
  <w:num w:numId="1" w16cid:durableId="207843969">
    <w:abstractNumId w:val="0"/>
  </w:num>
  <w:num w:numId="2" w16cid:durableId="459224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88"/>
    <w:rsid w:val="000059DF"/>
    <w:rsid w:val="00006F77"/>
    <w:rsid w:val="00014B6C"/>
    <w:rsid w:val="000447B4"/>
    <w:rsid w:val="00052C00"/>
    <w:rsid w:val="0006218E"/>
    <w:rsid w:val="00064819"/>
    <w:rsid w:val="000665F4"/>
    <w:rsid w:val="000676C1"/>
    <w:rsid w:val="00072797"/>
    <w:rsid w:val="0007744B"/>
    <w:rsid w:val="00077507"/>
    <w:rsid w:val="00092C17"/>
    <w:rsid w:val="000B3256"/>
    <w:rsid w:val="000B5CF2"/>
    <w:rsid w:val="00107E39"/>
    <w:rsid w:val="00112505"/>
    <w:rsid w:val="00114D3E"/>
    <w:rsid w:val="00115232"/>
    <w:rsid w:val="00116192"/>
    <w:rsid w:val="001213D1"/>
    <w:rsid w:val="00131875"/>
    <w:rsid w:val="001323BC"/>
    <w:rsid w:val="0013590C"/>
    <w:rsid w:val="00135A73"/>
    <w:rsid w:val="001449B5"/>
    <w:rsid w:val="0014653A"/>
    <w:rsid w:val="00146B7B"/>
    <w:rsid w:val="001779C8"/>
    <w:rsid w:val="001B1550"/>
    <w:rsid w:val="001C6BF9"/>
    <w:rsid w:val="001E0E20"/>
    <w:rsid w:val="001E45F6"/>
    <w:rsid w:val="002036EA"/>
    <w:rsid w:val="00210F98"/>
    <w:rsid w:val="0021290E"/>
    <w:rsid w:val="00216D93"/>
    <w:rsid w:val="00232BCF"/>
    <w:rsid w:val="00245A26"/>
    <w:rsid w:val="00252F6B"/>
    <w:rsid w:val="002562EB"/>
    <w:rsid w:val="002653F3"/>
    <w:rsid w:val="00272EB7"/>
    <w:rsid w:val="0029370A"/>
    <w:rsid w:val="002A04BE"/>
    <w:rsid w:val="002C6ECB"/>
    <w:rsid w:val="002D1F13"/>
    <w:rsid w:val="002D20BD"/>
    <w:rsid w:val="002E09DA"/>
    <w:rsid w:val="002E0F3F"/>
    <w:rsid w:val="0030272F"/>
    <w:rsid w:val="00306712"/>
    <w:rsid w:val="00310C6F"/>
    <w:rsid w:val="003248AB"/>
    <w:rsid w:val="00327AD1"/>
    <w:rsid w:val="003339F8"/>
    <w:rsid w:val="00336CC3"/>
    <w:rsid w:val="00357567"/>
    <w:rsid w:val="00363198"/>
    <w:rsid w:val="0036403B"/>
    <w:rsid w:val="00374784"/>
    <w:rsid w:val="00374B32"/>
    <w:rsid w:val="00380570"/>
    <w:rsid w:val="00385930"/>
    <w:rsid w:val="0039395E"/>
    <w:rsid w:val="003B6F52"/>
    <w:rsid w:val="003C26F1"/>
    <w:rsid w:val="003C4FC1"/>
    <w:rsid w:val="003D0306"/>
    <w:rsid w:val="003E456B"/>
    <w:rsid w:val="003F459C"/>
    <w:rsid w:val="004019AC"/>
    <w:rsid w:val="00404D11"/>
    <w:rsid w:val="004129EA"/>
    <w:rsid w:val="00416195"/>
    <w:rsid w:val="004170C3"/>
    <w:rsid w:val="0042637A"/>
    <w:rsid w:val="004312F1"/>
    <w:rsid w:val="004602EB"/>
    <w:rsid w:val="00471DB6"/>
    <w:rsid w:val="004A580E"/>
    <w:rsid w:val="004B1427"/>
    <w:rsid w:val="004B548F"/>
    <w:rsid w:val="004C2B0F"/>
    <w:rsid w:val="004C51B9"/>
    <w:rsid w:val="004C73F1"/>
    <w:rsid w:val="004E38A4"/>
    <w:rsid w:val="004F1465"/>
    <w:rsid w:val="004F535E"/>
    <w:rsid w:val="004F7FC6"/>
    <w:rsid w:val="00507B87"/>
    <w:rsid w:val="00511F14"/>
    <w:rsid w:val="00530FEC"/>
    <w:rsid w:val="00537A17"/>
    <w:rsid w:val="0054333B"/>
    <w:rsid w:val="005567DF"/>
    <w:rsid w:val="0057235D"/>
    <w:rsid w:val="0057522A"/>
    <w:rsid w:val="00582759"/>
    <w:rsid w:val="005C05FA"/>
    <w:rsid w:val="005C0715"/>
    <w:rsid w:val="005C695B"/>
    <w:rsid w:val="005C743A"/>
    <w:rsid w:val="005D010B"/>
    <w:rsid w:val="005D37B5"/>
    <w:rsid w:val="005E3623"/>
    <w:rsid w:val="005E5097"/>
    <w:rsid w:val="005E74AB"/>
    <w:rsid w:val="005F33F3"/>
    <w:rsid w:val="005F687C"/>
    <w:rsid w:val="00604E7B"/>
    <w:rsid w:val="00605699"/>
    <w:rsid w:val="0062167B"/>
    <w:rsid w:val="00623413"/>
    <w:rsid w:val="006258EC"/>
    <w:rsid w:val="00632EBB"/>
    <w:rsid w:val="00640D8B"/>
    <w:rsid w:val="006426FA"/>
    <w:rsid w:val="00656DB0"/>
    <w:rsid w:val="0067096C"/>
    <w:rsid w:val="00684373"/>
    <w:rsid w:val="006A239B"/>
    <w:rsid w:val="006A34BF"/>
    <w:rsid w:val="006B1825"/>
    <w:rsid w:val="006B4716"/>
    <w:rsid w:val="006B6532"/>
    <w:rsid w:val="006C4101"/>
    <w:rsid w:val="006C5D67"/>
    <w:rsid w:val="006D2540"/>
    <w:rsid w:val="006D3BE3"/>
    <w:rsid w:val="006E6E95"/>
    <w:rsid w:val="006F200A"/>
    <w:rsid w:val="006F6A1C"/>
    <w:rsid w:val="0070358B"/>
    <w:rsid w:val="0071179D"/>
    <w:rsid w:val="00723B63"/>
    <w:rsid w:val="00727A45"/>
    <w:rsid w:val="00730C45"/>
    <w:rsid w:val="0075265B"/>
    <w:rsid w:val="00763408"/>
    <w:rsid w:val="0077360A"/>
    <w:rsid w:val="00785F22"/>
    <w:rsid w:val="00786670"/>
    <w:rsid w:val="00790867"/>
    <w:rsid w:val="00791068"/>
    <w:rsid w:val="00792886"/>
    <w:rsid w:val="00796FFE"/>
    <w:rsid w:val="00797E75"/>
    <w:rsid w:val="007B1CB0"/>
    <w:rsid w:val="007B7BD9"/>
    <w:rsid w:val="007D0D50"/>
    <w:rsid w:val="007E4C36"/>
    <w:rsid w:val="007E61FB"/>
    <w:rsid w:val="007F10F5"/>
    <w:rsid w:val="007F33CA"/>
    <w:rsid w:val="00831A56"/>
    <w:rsid w:val="00833FF2"/>
    <w:rsid w:val="00835765"/>
    <w:rsid w:val="00843BDD"/>
    <w:rsid w:val="008501AC"/>
    <w:rsid w:val="00870836"/>
    <w:rsid w:val="00881CA8"/>
    <w:rsid w:val="0089282F"/>
    <w:rsid w:val="00895486"/>
    <w:rsid w:val="008B0C7D"/>
    <w:rsid w:val="008C4BAD"/>
    <w:rsid w:val="008D103C"/>
    <w:rsid w:val="008D570E"/>
    <w:rsid w:val="008E0F9E"/>
    <w:rsid w:val="008E1B8E"/>
    <w:rsid w:val="008F1A24"/>
    <w:rsid w:val="00903239"/>
    <w:rsid w:val="0091248A"/>
    <w:rsid w:val="00914D16"/>
    <w:rsid w:val="0093354D"/>
    <w:rsid w:val="00934A09"/>
    <w:rsid w:val="00945C9E"/>
    <w:rsid w:val="00951AEB"/>
    <w:rsid w:val="0095297A"/>
    <w:rsid w:val="00954F5F"/>
    <w:rsid w:val="009723AD"/>
    <w:rsid w:val="00973D76"/>
    <w:rsid w:val="00980A12"/>
    <w:rsid w:val="00984D60"/>
    <w:rsid w:val="00992BF0"/>
    <w:rsid w:val="009A5933"/>
    <w:rsid w:val="009D2335"/>
    <w:rsid w:val="009D2A90"/>
    <w:rsid w:val="009E2D30"/>
    <w:rsid w:val="00A0442A"/>
    <w:rsid w:val="00A1451C"/>
    <w:rsid w:val="00A30852"/>
    <w:rsid w:val="00A32747"/>
    <w:rsid w:val="00A32A5F"/>
    <w:rsid w:val="00A37049"/>
    <w:rsid w:val="00A37482"/>
    <w:rsid w:val="00A4786A"/>
    <w:rsid w:val="00A51916"/>
    <w:rsid w:val="00A649C2"/>
    <w:rsid w:val="00A73C80"/>
    <w:rsid w:val="00A8485F"/>
    <w:rsid w:val="00A85FF4"/>
    <w:rsid w:val="00A9780F"/>
    <w:rsid w:val="00AA585D"/>
    <w:rsid w:val="00AB259D"/>
    <w:rsid w:val="00AD58F7"/>
    <w:rsid w:val="00AE0311"/>
    <w:rsid w:val="00AF3C96"/>
    <w:rsid w:val="00B20BDD"/>
    <w:rsid w:val="00B219C9"/>
    <w:rsid w:val="00B32EC2"/>
    <w:rsid w:val="00B344A1"/>
    <w:rsid w:val="00B477E8"/>
    <w:rsid w:val="00B51AC0"/>
    <w:rsid w:val="00B868FF"/>
    <w:rsid w:val="00BA472D"/>
    <w:rsid w:val="00BA4F3E"/>
    <w:rsid w:val="00BC2FEC"/>
    <w:rsid w:val="00BE0A22"/>
    <w:rsid w:val="00BE4473"/>
    <w:rsid w:val="00C04439"/>
    <w:rsid w:val="00C1287E"/>
    <w:rsid w:val="00C16319"/>
    <w:rsid w:val="00C22548"/>
    <w:rsid w:val="00C242E1"/>
    <w:rsid w:val="00C279C9"/>
    <w:rsid w:val="00C54D96"/>
    <w:rsid w:val="00C62E9E"/>
    <w:rsid w:val="00C742E5"/>
    <w:rsid w:val="00C76DF8"/>
    <w:rsid w:val="00CA4F1A"/>
    <w:rsid w:val="00CA5D42"/>
    <w:rsid w:val="00CB46A8"/>
    <w:rsid w:val="00CC0002"/>
    <w:rsid w:val="00CD1FE2"/>
    <w:rsid w:val="00D06257"/>
    <w:rsid w:val="00D06440"/>
    <w:rsid w:val="00D06C9F"/>
    <w:rsid w:val="00D1425C"/>
    <w:rsid w:val="00D14F36"/>
    <w:rsid w:val="00D17F0E"/>
    <w:rsid w:val="00D21B7F"/>
    <w:rsid w:val="00D2393A"/>
    <w:rsid w:val="00D34CBD"/>
    <w:rsid w:val="00D763C2"/>
    <w:rsid w:val="00D83D04"/>
    <w:rsid w:val="00D8431B"/>
    <w:rsid w:val="00D8766B"/>
    <w:rsid w:val="00D91028"/>
    <w:rsid w:val="00D91385"/>
    <w:rsid w:val="00D97E13"/>
    <w:rsid w:val="00DA5AE6"/>
    <w:rsid w:val="00DB0B14"/>
    <w:rsid w:val="00DB3EC1"/>
    <w:rsid w:val="00DB4224"/>
    <w:rsid w:val="00DB549A"/>
    <w:rsid w:val="00DB72B9"/>
    <w:rsid w:val="00DB7637"/>
    <w:rsid w:val="00DC3E25"/>
    <w:rsid w:val="00DE24D7"/>
    <w:rsid w:val="00E06BE4"/>
    <w:rsid w:val="00E071E7"/>
    <w:rsid w:val="00E32379"/>
    <w:rsid w:val="00E36CA1"/>
    <w:rsid w:val="00E50F00"/>
    <w:rsid w:val="00E64D79"/>
    <w:rsid w:val="00E679D0"/>
    <w:rsid w:val="00E73505"/>
    <w:rsid w:val="00E741D8"/>
    <w:rsid w:val="00E75980"/>
    <w:rsid w:val="00E77AF7"/>
    <w:rsid w:val="00E87C0C"/>
    <w:rsid w:val="00E92615"/>
    <w:rsid w:val="00EB444C"/>
    <w:rsid w:val="00EB635B"/>
    <w:rsid w:val="00EC255A"/>
    <w:rsid w:val="00ED0469"/>
    <w:rsid w:val="00ED27CE"/>
    <w:rsid w:val="00ED53C8"/>
    <w:rsid w:val="00EE07EF"/>
    <w:rsid w:val="00EE1961"/>
    <w:rsid w:val="00EE6089"/>
    <w:rsid w:val="00EF2588"/>
    <w:rsid w:val="00F22C84"/>
    <w:rsid w:val="00F24671"/>
    <w:rsid w:val="00F361C6"/>
    <w:rsid w:val="00F940AD"/>
    <w:rsid w:val="00FA0E17"/>
    <w:rsid w:val="00FB2D45"/>
    <w:rsid w:val="00FC6C8D"/>
    <w:rsid w:val="00FD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F5F38"/>
  <w15:chartTrackingRefBased/>
  <w15:docId w15:val="{6581A998-7190-4AE8-BF51-048F264F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 w:qFormat="1"/>
    <w:lsdException w:name="toc 2" w:semiHidden="1" w:uiPriority="1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198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480" w:line="240" w:lineRule="auto"/>
      <w:contextualSpacing/>
      <w:outlineLvl w:val="0"/>
    </w:pPr>
    <w:rPr>
      <w:rFonts w:asciiTheme="majorHAnsi" w:eastAsiaTheme="majorEastAsia" w:hAnsiTheme="majorHAnsi" w:cstheme="majorBidi"/>
      <w:sz w:val="58"/>
      <w:szCs w:val="5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198"/>
    <w:pPr>
      <w:keepNext/>
      <w:keepLines/>
      <w:spacing w:before="480" w:after="120"/>
      <w:contextualSpacing/>
      <w:outlineLvl w:val="1"/>
    </w:pPr>
    <w:rPr>
      <w:rFonts w:asciiTheme="majorHAnsi" w:eastAsiaTheme="majorEastAsia" w:hAnsiTheme="majorHAnsi" w:cstheme="majorBidi"/>
      <w:b/>
      <w:bCs/>
      <w:color w:val="75540F" w:themeColor="accent1" w:themeShade="8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3198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b/>
      <w:bCs/>
      <w:color w:val="75540F" w:themeColor="accent1" w:themeShade="80"/>
    </w:rPr>
  </w:style>
  <w:style w:type="paragraph" w:styleId="Ttulo5">
    <w:name w:val="heading 5"/>
    <w:basedOn w:val="Normal"/>
    <w:next w:val="Normal"/>
    <w:link w:val="Ttulo5Car"/>
    <w:uiPriority w:val="9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customStyle="1" w:styleId="Photo">
    <w:name w:val="Photo"/>
    <w:basedOn w:val="Sinespaciado"/>
    <w:uiPriority w:val="12"/>
    <w:qFormat/>
    <w:pPr>
      <w:spacing w:before="100" w:after="100"/>
      <w:ind w:left="101" w:right="101"/>
      <w:jc w:val="center"/>
    </w:pPr>
    <w:rPr>
      <w:noProof/>
    </w:rPr>
  </w:style>
  <w:style w:type="paragraph" w:styleId="Ttulo">
    <w:name w:val="Title"/>
    <w:basedOn w:val="Normal"/>
    <w:link w:val="TtuloCar"/>
    <w:uiPriority w:val="2"/>
    <w:qFormat/>
    <w:pPr>
      <w:spacing w:line="216" w:lineRule="auto"/>
      <w:contextualSpacing/>
    </w:pPr>
    <w:rPr>
      <w:rFonts w:asciiTheme="majorHAnsi" w:eastAsiaTheme="majorEastAsia" w:hAnsiTheme="majorHAnsi" w:cstheme="majorBidi"/>
      <w:kern w:val="28"/>
      <w:sz w:val="88"/>
      <w:szCs w:val="88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theme="majorBidi"/>
      <w:kern w:val="28"/>
      <w:sz w:val="88"/>
      <w:szCs w:val="88"/>
    </w:rPr>
  </w:style>
  <w:style w:type="paragraph" w:styleId="Subttulo">
    <w:name w:val="Subtitle"/>
    <w:basedOn w:val="Normal"/>
    <w:next w:val="Normal"/>
    <w:link w:val="SubttuloCar"/>
    <w:uiPriority w:val="3"/>
    <w:qFormat/>
    <w:pPr>
      <w:numPr>
        <w:ilvl w:val="1"/>
      </w:numPr>
      <w:spacing w:before="60" w:after="0" w:line="240" w:lineRule="auto"/>
    </w:pPr>
    <w:rPr>
      <w:b/>
      <w:bCs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3"/>
    <w:rPr>
      <w:b/>
      <w:bCs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363198"/>
    <w:rPr>
      <w:rFonts w:asciiTheme="majorHAnsi" w:eastAsiaTheme="majorEastAsia" w:hAnsiTheme="majorHAnsi" w:cstheme="majorBidi"/>
      <w:b/>
      <w:bCs/>
      <w:color w:val="75540F" w:themeColor="accent1" w:themeShade="80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Organization">
    <w:name w:val="Organization"/>
    <w:basedOn w:val="Normal"/>
    <w:uiPriority w:val="3"/>
    <w:qFormat/>
    <w:rsid w:val="00363198"/>
    <w:pPr>
      <w:spacing w:before="120" w:after="0" w:line="240" w:lineRule="auto"/>
      <w:contextualSpacing/>
    </w:pPr>
    <w:rPr>
      <w:b/>
      <w:bCs/>
      <w:caps/>
      <w:color w:val="75540F" w:themeColor="accent1" w:themeShade="80"/>
      <w:sz w:val="40"/>
      <w:szCs w:val="40"/>
    </w:rPr>
  </w:style>
  <w:style w:type="paragraph" w:styleId="Listaconvietas">
    <w:name w:val="List Bullet"/>
    <w:basedOn w:val="Normal"/>
    <w:uiPriority w:val="2"/>
    <w:unhideWhenUsed/>
    <w:qFormat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sz w:val="58"/>
      <w:szCs w:val="58"/>
    </w:rPr>
  </w:style>
  <w:style w:type="character" w:customStyle="1" w:styleId="Ttulo4Car">
    <w:name w:val="Título 4 Car"/>
    <w:basedOn w:val="Fuentedeprrafopredeter"/>
    <w:link w:val="Ttulo4"/>
    <w:uiPriority w:val="9"/>
    <w:rsid w:val="00363198"/>
    <w:rPr>
      <w:rFonts w:asciiTheme="majorHAnsi" w:eastAsiaTheme="majorEastAsia" w:hAnsiTheme="majorHAnsi" w:cstheme="majorBidi"/>
      <w:b/>
      <w:bCs/>
      <w:color w:val="75540F" w:themeColor="accent1" w:themeShade="80"/>
    </w:rPr>
  </w:style>
  <w:style w:type="paragraph" w:customStyle="1" w:styleId="ContactInfo">
    <w:name w:val="Contact Info"/>
    <w:basedOn w:val="Normal"/>
    <w:uiPriority w:val="4"/>
    <w:qFormat/>
    <w:pPr>
      <w:contextualSpacing/>
    </w:pPr>
  </w:style>
  <w:style w:type="paragraph" w:styleId="TtuloTDC">
    <w:name w:val="TOC Heading"/>
    <w:basedOn w:val="Ttulo1"/>
    <w:next w:val="Normal"/>
    <w:uiPriority w:val="9"/>
    <w:unhideWhenUsed/>
    <w:qFormat/>
    <w:pPr>
      <w:outlineLvl w:val="9"/>
    </w:pPr>
  </w:style>
  <w:style w:type="paragraph" w:styleId="TDC2">
    <w:name w:val="toc 2"/>
    <w:basedOn w:val="TDC1"/>
    <w:next w:val="Normal"/>
    <w:autoRedefine/>
    <w:uiPriority w:val="10"/>
    <w:unhideWhenUsed/>
    <w:qFormat/>
    <w:pPr>
      <w:ind w:left="200"/>
    </w:pPr>
  </w:style>
  <w:style w:type="paragraph" w:styleId="TDC1">
    <w:name w:val="toc 1"/>
    <w:basedOn w:val="Normal"/>
    <w:next w:val="Normal"/>
    <w:autoRedefine/>
    <w:uiPriority w:val="10"/>
    <w:unhideWhenUsed/>
    <w:qFormat/>
    <w:pPr>
      <w:tabs>
        <w:tab w:val="right" w:leader="dot" w:pos="6120"/>
      </w:tabs>
      <w:spacing w:after="100"/>
    </w:pPr>
  </w:style>
  <w:style w:type="character" w:customStyle="1" w:styleId="Ttulo5Car">
    <w:name w:val="Título 5 Car"/>
    <w:basedOn w:val="Fuentedeprrafopredeter"/>
    <w:link w:val="Ttulo5"/>
    <w:uiPriority w:val="99"/>
    <w:semiHidden/>
    <w:rPr>
      <w:rFonts w:asciiTheme="majorHAnsi" w:eastAsiaTheme="majorEastAsia" w:hAnsiTheme="majorHAnsi" w:cstheme="majorBidi"/>
    </w:rPr>
  </w:style>
  <w:style w:type="character" w:customStyle="1" w:styleId="TOCNumbers">
    <w:name w:val="TOC Numbers"/>
    <w:basedOn w:val="Fuentedeprrafopredeter"/>
    <w:uiPriority w:val="11"/>
    <w:qFormat/>
    <w:rsid w:val="00363198"/>
    <w:rPr>
      <w:b/>
      <w:bCs/>
      <w:color w:val="75540F" w:themeColor="accent1" w:themeShade="80"/>
      <w:sz w:val="28"/>
      <w:szCs w:val="28"/>
    </w:rPr>
  </w:style>
  <w:style w:type="character" w:styleId="Nmerodepgina">
    <w:name w:val="page number"/>
    <w:basedOn w:val="Fuentedeprrafopredeter"/>
    <w:uiPriority w:val="12"/>
    <w:unhideWhenUsed/>
    <w:qFormat/>
    <w:rsid w:val="00363198"/>
    <w:rPr>
      <w:b/>
      <w:bCs/>
      <w:color w:val="75540F" w:themeColor="accent1" w:themeShade="80"/>
    </w:rPr>
  </w:style>
  <w:style w:type="paragraph" w:styleId="Cita">
    <w:name w:val="Quote"/>
    <w:basedOn w:val="Normal"/>
    <w:next w:val="Normal"/>
    <w:link w:val="CitaCar"/>
    <w:uiPriority w:val="2"/>
    <w:unhideWhenUsed/>
    <w:qFormat/>
    <w:pPr>
      <w:pBdr>
        <w:top w:val="single" w:sz="8" w:space="10" w:color="E3A625" w:themeColor="accent1"/>
        <w:left w:val="single" w:sz="8" w:space="14" w:color="FFFFFF" w:themeColor="background1"/>
        <w:bottom w:val="single" w:sz="8" w:space="10" w:color="E3A625" w:themeColor="accent1"/>
        <w:right w:val="single" w:sz="8" w:space="14" w:color="FFFFFF" w:themeColor="background1"/>
      </w:pBdr>
      <w:spacing w:before="280" w:after="280" w:line="264" w:lineRule="auto"/>
      <w:ind w:left="288" w:right="288"/>
    </w:pPr>
    <w:rPr>
      <w:i/>
      <w:iCs/>
      <w:color w:val="404040" w:themeColor="text1" w:themeTint="BF"/>
      <w:sz w:val="34"/>
      <w:szCs w:val="34"/>
    </w:rPr>
  </w:style>
  <w:style w:type="character" w:customStyle="1" w:styleId="CitaCar">
    <w:name w:val="Cita Car"/>
    <w:basedOn w:val="Fuentedeprrafopredeter"/>
    <w:link w:val="Cita"/>
    <w:uiPriority w:val="2"/>
    <w:rPr>
      <w:i/>
      <w:iCs/>
      <w:color w:val="404040" w:themeColor="text1" w:themeTint="BF"/>
      <w:sz w:val="34"/>
      <w:szCs w:val="34"/>
    </w:rPr>
  </w:style>
  <w:style w:type="table" w:customStyle="1" w:styleId="Calendar1">
    <w:name w:val="Calendar 1"/>
    <w:basedOn w:val="Tablanormal"/>
    <w:uiPriority w:val="99"/>
    <w:qFormat/>
    <w:pPr>
      <w:spacing w:after="0" w:line="240" w:lineRule="auto"/>
    </w:pPr>
    <w:rPr>
      <w:color w:val="auto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Descripcin">
    <w:name w:val="caption"/>
    <w:basedOn w:val="Normal"/>
    <w:next w:val="Normal"/>
    <w:uiPriority w:val="35"/>
    <w:unhideWhenUsed/>
    <w:qFormat/>
    <w:pPr>
      <w:spacing w:before="40" w:after="40" w:line="264" w:lineRule="auto"/>
      <w:contextualSpacing/>
    </w:pPr>
    <w:rPr>
      <w:i/>
      <w:iCs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F14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465"/>
  </w:style>
  <w:style w:type="paragraph" w:styleId="Piedepgina">
    <w:name w:val="footer"/>
    <w:basedOn w:val="Normal"/>
    <w:link w:val="PiedepginaCar"/>
    <w:uiPriority w:val="99"/>
    <w:unhideWhenUsed/>
    <w:rsid w:val="004F14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i\AppData\Roaming\Microsoft\Templates\Bookl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D9C73E5F7E40C2ACEEA178957E5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F6294-5E15-49BC-9A83-0D99696CA21E}"/>
      </w:docPartPr>
      <w:docPartBody>
        <w:p w:rsidR="0035184D" w:rsidRDefault="005E0FCC" w:rsidP="005E0FCC">
          <w:pPr>
            <w:pStyle w:val="CED9C73E5F7E40C2ACEEA178957E54F7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space">
    <w:altName w:val="Calibri"/>
    <w:charset w:val="00"/>
    <w:family w:val="modern"/>
    <w:pitch w:val="fixed"/>
    <w:sig w:usb0="A000002F" w:usb1="0000200A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CC"/>
    <w:rsid w:val="0006099E"/>
    <w:rsid w:val="00070AC8"/>
    <w:rsid w:val="000D5D13"/>
    <w:rsid w:val="00156C0D"/>
    <w:rsid w:val="001B1297"/>
    <w:rsid w:val="001E45F6"/>
    <w:rsid w:val="001E6140"/>
    <w:rsid w:val="001F15A5"/>
    <w:rsid w:val="0020266F"/>
    <w:rsid w:val="002257F9"/>
    <w:rsid w:val="00232BCF"/>
    <w:rsid w:val="00252F6B"/>
    <w:rsid w:val="00255738"/>
    <w:rsid w:val="002A1C31"/>
    <w:rsid w:val="002B4A97"/>
    <w:rsid w:val="002D070F"/>
    <w:rsid w:val="002F79FC"/>
    <w:rsid w:val="00310C6F"/>
    <w:rsid w:val="00315A41"/>
    <w:rsid w:val="003339F8"/>
    <w:rsid w:val="0034414E"/>
    <w:rsid w:val="0035184D"/>
    <w:rsid w:val="004129EA"/>
    <w:rsid w:val="00441A18"/>
    <w:rsid w:val="004721D4"/>
    <w:rsid w:val="004772D6"/>
    <w:rsid w:val="00490959"/>
    <w:rsid w:val="004D5577"/>
    <w:rsid w:val="004E74C5"/>
    <w:rsid w:val="004F0192"/>
    <w:rsid w:val="00502A3C"/>
    <w:rsid w:val="00513BD4"/>
    <w:rsid w:val="00565F38"/>
    <w:rsid w:val="005725C4"/>
    <w:rsid w:val="00581A24"/>
    <w:rsid w:val="00592AF0"/>
    <w:rsid w:val="005A482A"/>
    <w:rsid w:val="005D16C2"/>
    <w:rsid w:val="005E0433"/>
    <w:rsid w:val="005E0FCC"/>
    <w:rsid w:val="005F687C"/>
    <w:rsid w:val="00605330"/>
    <w:rsid w:val="006105A2"/>
    <w:rsid w:val="006258EC"/>
    <w:rsid w:val="00640D8B"/>
    <w:rsid w:val="00643770"/>
    <w:rsid w:val="00644E53"/>
    <w:rsid w:val="0067096C"/>
    <w:rsid w:val="006B0756"/>
    <w:rsid w:val="006D2540"/>
    <w:rsid w:val="006F6A1C"/>
    <w:rsid w:val="00727A45"/>
    <w:rsid w:val="00732514"/>
    <w:rsid w:val="00761B8E"/>
    <w:rsid w:val="00776BCD"/>
    <w:rsid w:val="007D51A7"/>
    <w:rsid w:val="007D63DB"/>
    <w:rsid w:val="007F33CA"/>
    <w:rsid w:val="007F5250"/>
    <w:rsid w:val="00814BBE"/>
    <w:rsid w:val="008619E9"/>
    <w:rsid w:val="008879F8"/>
    <w:rsid w:val="00891F72"/>
    <w:rsid w:val="008C1DFD"/>
    <w:rsid w:val="008E0F9E"/>
    <w:rsid w:val="00917B08"/>
    <w:rsid w:val="00967AE3"/>
    <w:rsid w:val="00971B67"/>
    <w:rsid w:val="00972214"/>
    <w:rsid w:val="009A08CD"/>
    <w:rsid w:val="009E1628"/>
    <w:rsid w:val="00A023F2"/>
    <w:rsid w:val="00A23BF2"/>
    <w:rsid w:val="00A32747"/>
    <w:rsid w:val="00A4786A"/>
    <w:rsid w:val="00AB259D"/>
    <w:rsid w:val="00AB5690"/>
    <w:rsid w:val="00AD47A8"/>
    <w:rsid w:val="00AE145A"/>
    <w:rsid w:val="00AE1D38"/>
    <w:rsid w:val="00AF304B"/>
    <w:rsid w:val="00B31EE3"/>
    <w:rsid w:val="00B32EC2"/>
    <w:rsid w:val="00B523A5"/>
    <w:rsid w:val="00B718E1"/>
    <w:rsid w:val="00B948C9"/>
    <w:rsid w:val="00BA1432"/>
    <w:rsid w:val="00BA472D"/>
    <w:rsid w:val="00BB4ED8"/>
    <w:rsid w:val="00C21AA8"/>
    <w:rsid w:val="00C55F8D"/>
    <w:rsid w:val="00C858FB"/>
    <w:rsid w:val="00C917F3"/>
    <w:rsid w:val="00CC3AC2"/>
    <w:rsid w:val="00CE5CAA"/>
    <w:rsid w:val="00D06440"/>
    <w:rsid w:val="00D22EFC"/>
    <w:rsid w:val="00D327E4"/>
    <w:rsid w:val="00D60357"/>
    <w:rsid w:val="00E50F00"/>
    <w:rsid w:val="00E734CC"/>
    <w:rsid w:val="00F3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ED9C73E5F7E40C2ACEEA178957E54F7">
    <w:name w:val="CED9C73E5F7E40C2ACEEA178957E54F7"/>
    <w:rsid w:val="005E0F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let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E3A625"/>
      </a:accent1>
      <a:accent2>
        <a:srgbClr val="6D7483"/>
      </a:accent2>
      <a:accent3>
        <a:srgbClr val="D16349"/>
      </a:accent3>
      <a:accent4>
        <a:srgbClr val="4F8797"/>
      </a:accent4>
      <a:accent5>
        <a:srgbClr val="7F6C60"/>
      </a:accent5>
      <a:accent6>
        <a:srgbClr val="638865"/>
      </a:accent6>
      <a:hlink>
        <a:srgbClr val="4F8797"/>
      </a:hlink>
      <a:folHlink>
        <a:srgbClr val="6D7483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SelectedStyle="\MLASeventhEditionOfficeOnline.xsl" StyleName="MLA" Version="7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877044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2013-02-05T18:33:00+00:00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1673189</Value>
    </PublishStatusLookup>
    <APAuthor xmlns="4873beb7-5857-4685-be1f-d57550cc96cc">
      <UserInfo>
        <DisplayName>REDMOND\v-luannv</DisplayName>
        <AccountId>92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TP104009677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3C91CA-9AA6-4AB3-BC66-B18F43E638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EA469F-68AC-4319-8169-937C612878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D43FFF-DB4D-48F9-9B06-D3ECC1826E4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5.xml><?xml version="1.0" encoding="utf-8"?>
<ds:datastoreItem xmlns:ds="http://schemas.openxmlformats.org/officeDocument/2006/customXml" ds:itemID="{50B419A4-A49B-4AB2-9300-8DAC9AA1D6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Booklet.dotx</Template>
  <TotalTime>998</TotalTime>
  <Pages>3</Pages>
  <Words>504</Words>
  <Characters>3171</Characters>
  <Application>Microsoft Office Word</Application>
  <DocSecurity>0</DocSecurity>
  <Lines>453</Lines>
  <Paragraphs>183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_</Company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192</cp:revision>
  <cp:lastPrinted>2026-02-18T14:37:00Z</cp:lastPrinted>
  <dcterms:created xsi:type="dcterms:W3CDTF">2022-02-01T21:31:00Z</dcterms:created>
  <dcterms:modified xsi:type="dcterms:W3CDTF">2026-02-20T17:03:00Z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