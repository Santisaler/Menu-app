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age layout for front and back cover of booklet"/>
      </w:tblPr>
      <w:tblGrid>
        <w:gridCol w:w="4541"/>
        <w:gridCol w:w="8"/>
        <w:gridCol w:w="6550"/>
      </w:tblGrid>
      <w:tr w:rsidR="00EC255A" w14:paraId="17D46D29" w14:textId="77777777" w:rsidTr="00D06257">
        <w:trPr>
          <w:trHeight w:hRule="exact" w:val="10152"/>
        </w:trPr>
        <w:tc>
          <w:tcPr>
            <w:tcW w:w="4541" w:type="dxa"/>
          </w:tcPr>
          <w:tbl>
            <w:tblPr>
              <w:tblW w:w="453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Back cover layout"/>
            </w:tblPr>
            <w:tblGrid>
              <w:gridCol w:w="4536"/>
            </w:tblGrid>
            <w:tr w:rsidR="00EC255A" w:rsidRPr="001449B5" w14:paraId="22F5F65A" w14:textId="77777777" w:rsidTr="00E77AF7">
              <w:trPr>
                <w:trHeight w:val="13045"/>
              </w:trPr>
              <w:tc>
                <w:tcPr>
                  <w:tcW w:w="5000" w:type="pct"/>
                </w:tcPr>
                <w:p w14:paraId="05600400" w14:textId="77777777" w:rsidR="00E06BE4" w:rsidRPr="00471DB6" w:rsidRDefault="00E06BE4" w:rsidP="00E06BE4">
                  <w:pPr>
                    <w:pStyle w:val="Ttulo"/>
                    <w:rPr>
                      <w:sz w:val="40"/>
                      <w:szCs w:val="40"/>
                      <w:lang w:val="es-AR"/>
                    </w:rPr>
                  </w:pPr>
                  <w:r w:rsidRPr="00471DB6">
                    <w:rPr>
                      <w:sz w:val="40"/>
                      <w:szCs w:val="40"/>
                      <w:lang w:val="es-AR"/>
                    </w:rPr>
                    <w:t xml:space="preserve"> </w:t>
                  </w:r>
                </w:p>
                <w:p w14:paraId="7E95AFD6" w14:textId="6BD46066" w:rsidR="00EC255A" w:rsidRPr="00C54D96" w:rsidRDefault="00632EBB" w:rsidP="00E06BE4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POSTRES</w:t>
                  </w:r>
                </w:p>
                <w:p w14:paraId="6864B2AE" w14:textId="4D8309B6" w:rsidR="00E06BE4" w:rsidRPr="00C54D96" w:rsidRDefault="00C04439" w:rsidP="00E06BE4">
                  <w:pPr>
                    <w:pStyle w:val="Ttulo"/>
                    <w:rPr>
                      <w:color w:val="auto"/>
                      <w:sz w:val="40"/>
                      <w:szCs w:val="40"/>
                      <w:lang w:val="es-AR"/>
                    </w:rPr>
                  </w:pPr>
                  <w:r w:rsidRPr="003B6F52">
                    <w:rPr>
                      <w:rFonts w:ascii="Unispace" w:hAnsi="Unispace"/>
                      <w:noProof/>
                      <w:color w:val="auto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66CDC0F6" wp14:editId="5EF1FCA5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17031</wp:posOffset>
                            </wp:positionV>
                            <wp:extent cx="2992582" cy="7510"/>
                            <wp:effectExtent l="0" t="0" r="36830" b="31115"/>
                            <wp:wrapNone/>
                            <wp:docPr id="15" name="Straight Connector 15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92582" cy="751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28E8BB" id="Straight Connector 15" o:spid="_x0000_s1026" alt="&quot;&quot;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35pt" to="235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  <w:r w:rsidR="00DB3EC1" w:rsidRPr="00C54D96">
                    <w:rPr>
                      <w:color w:val="auto"/>
                      <w:sz w:val="40"/>
                      <w:szCs w:val="40"/>
                      <w:lang w:val="es-AR"/>
                    </w:rPr>
                    <w:t xml:space="preserve"> </w:t>
                  </w:r>
                </w:p>
                <w:p w14:paraId="6D38D808" w14:textId="586B26DC" w:rsidR="00E06BE4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HELADO BOMBÓN ESCOCÉS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{{p1}}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</w:t>
                  </w:r>
                </w:p>
                <w:p w14:paraId="05E90D64" w14:textId="58B371F2" w:rsidR="00DB3EC1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72728BA" w14:textId="524E39D4" w:rsidR="00DB3EC1" w:rsidRDefault="00DB3EC1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QUESO Y DULCE </w:t>
                  </w:r>
                  <w:r w:rsidR="00D2393A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{{p2}}</w:t>
                  </w:r>
                </w:p>
                <w:p w14:paraId="77C1FC27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D3C3AD4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E484CD2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120409C4" w14:textId="77777777" w:rsidR="00582759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E678B3A" w14:textId="77777777" w:rsidR="00582759" w:rsidRPr="00C54D96" w:rsidRDefault="00582759" w:rsidP="004C51B9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6D209A68" w14:textId="16D0746E" w:rsidR="00DB3EC1" w:rsidRPr="00C54D96" w:rsidRDefault="00DB3EC1" w:rsidP="00E06BE4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03E92A2" w14:textId="3738F3C0" w:rsidR="00DB3EC1" w:rsidRPr="00C54D96" w:rsidRDefault="00DB3EC1" w:rsidP="00DB3EC1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BEBIDAS</w:t>
                  </w:r>
                </w:p>
                <w:p w14:paraId="31A91BB9" w14:textId="1EEBD270" w:rsidR="00DB3EC1" w:rsidRPr="00C54D96" w:rsidRDefault="00C04439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3B6F52">
                    <w:rPr>
                      <w:rFonts w:ascii="Unispace" w:hAnsi="Unispace"/>
                      <w:noProof/>
                      <w:color w:val="auto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68159F16" wp14:editId="3FFAE6C4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20584</wp:posOffset>
                            </wp:positionV>
                            <wp:extent cx="2956956" cy="7421"/>
                            <wp:effectExtent l="0" t="0" r="34290" b="31115"/>
                            <wp:wrapNone/>
                            <wp:docPr id="16" name="Straight Connector 16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56956" cy="7421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FEC8DA6" id="Straight Connector 16" o:spid="_x0000_s1026" alt="&quot;&quot;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6pt" to="232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5813FE60" w14:textId="43AA0F7B" w:rsidR="00DB3EC1" w:rsidRPr="00C54D96" w:rsidRDefault="00DB3EC1" w:rsidP="00E77AF7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GASEOSAS                       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{{p3}}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</w:t>
                  </w:r>
                </w:p>
                <w:p w14:paraId="1212A0FD" w14:textId="77777777" w:rsidR="00DB3EC1" w:rsidRPr="00C54D96" w:rsidRDefault="00DB3EC1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6FB6C3E7" w14:textId="5677FCD9" w:rsidR="00DB3EC1" w:rsidRPr="00C54D96" w:rsidRDefault="00DB3EC1" w:rsidP="00092C17">
                  <w:pPr>
                    <w:pStyle w:val="Ttulo"/>
                    <w:tabs>
                      <w:tab w:val="left" w:pos="3402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AGUA MINERAL         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{{p4}}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 </w:t>
                  </w:r>
                </w:p>
                <w:p w14:paraId="51866562" w14:textId="77777777" w:rsidR="00DB3EC1" w:rsidRPr="00C54D96" w:rsidRDefault="00DB3EC1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BEC532B" w14:textId="39C16E7F" w:rsidR="00DB3EC1" w:rsidRPr="00C54D96" w:rsidRDefault="00DB3EC1" w:rsidP="00092C17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CERVEZA </w:t>
                  </w:r>
                  <w:r w:rsidR="008D570E">
                    <w:rPr>
                      <w:color w:val="auto"/>
                      <w:sz w:val="24"/>
                      <w:szCs w:val="24"/>
                      <w:lang w:val="es-AR"/>
                    </w:rPr>
                    <w:t>(lata 473cc)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</w:t>
                  </w:r>
                  <w:r w:rsidR="00E77AF7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{{p5}}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</w:t>
                  </w:r>
                </w:p>
                <w:p w14:paraId="7FBBD67B" w14:textId="64203A72" w:rsidR="00D06257" w:rsidRPr="00C54D96" w:rsidRDefault="00D06257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436F1ABB" w14:textId="14475D42" w:rsidR="00D06257" w:rsidRPr="00C54D96" w:rsidRDefault="00D06257" w:rsidP="00DB3EC1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JUGO EXPRIMIDO NARANJA         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{{p6}}</w:t>
                  </w:r>
                </w:p>
                <w:p w14:paraId="43AA8898" w14:textId="77777777" w:rsidR="00D06257" w:rsidRPr="00C54D96" w:rsidRDefault="00D06257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060D9972" w14:textId="71C8C7C0" w:rsidR="00582759" w:rsidRPr="00C54D96" w:rsidRDefault="00D06257" w:rsidP="00582759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VINO </w:t>
                  </w:r>
                  <w:r w:rsidR="00F361C6">
                    <w:rPr>
                      <w:color w:val="auto"/>
                      <w:sz w:val="24"/>
                      <w:szCs w:val="24"/>
                      <w:lang w:val="es-AR"/>
                    </w:rPr>
                    <w:t>EN COPA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</w:t>
                  </w:r>
                  <w:r w:rsidR="00582759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                                 </w:t>
                  </w:r>
                  <w:r w:rsidR="00582759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{{p7}}</w:t>
                  </w:r>
                </w:p>
                <w:p w14:paraId="2236F86E" w14:textId="52C46635" w:rsidR="00D06257" w:rsidRDefault="00D06257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79B2D419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8D322F7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2D1EE289" w14:textId="77777777" w:rsidR="00582759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3EA4F0CF" w14:textId="77777777" w:rsidR="00582759" w:rsidRPr="00C54D96" w:rsidRDefault="00582759" w:rsidP="00D06257">
                  <w:pPr>
                    <w:pStyle w:val="Ttulo"/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468E6175" w14:textId="77777777" w:rsidR="00DB3EC1" w:rsidRPr="00C54D96" w:rsidRDefault="00DB3EC1" w:rsidP="003B6F52">
                  <w:pPr>
                    <w:pStyle w:val="Ttulo"/>
                    <w:tabs>
                      <w:tab w:val="left" w:pos="2835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</w:p>
                <w:p w14:paraId="19C0A03A" w14:textId="777CB058" w:rsidR="00C279C9" w:rsidRPr="00C54D96" w:rsidRDefault="00C279C9" w:rsidP="00C279C9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  <w:r w:rsidRPr="00C54D96"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  <w:t>LICUADOS</w:t>
                  </w:r>
                </w:p>
                <w:p w14:paraId="1FD07B77" w14:textId="77777777" w:rsidR="00EC255A" w:rsidRPr="00C54D96" w:rsidRDefault="00C04439" w:rsidP="00E77AF7">
                  <w:pPr>
                    <w:pStyle w:val="Ttulo"/>
                    <w:rPr>
                      <w:sz w:val="24"/>
                      <w:szCs w:val="24"/>
                      <w:lang w:val="es-AR"/>
                    </w:rPr>
                  </w:pPr>
                  <w:r w:rsidRPr="004312F1">
                    <w:rPr>
                      <w:rFonts w:ascii="Unispace" w:hAnsi="Unispace"/>
                      <w:noProof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7D6A70" wp14:editId="7A01276C">
                            <wp:simplePos x="0" y="0"/>
                            <wp:positionH relativeFrom="column">
                              <wp:posOffset>1048</wp:posOffset>
                            </wp:positionH>
                            <wp:positionV relativeFrom="paragraph">
                              <wp:posOffset>21178</wp:posOffset>
                            </wp:positionV>
                            <wp:extent cx="2933206" cy="7361"/>
                            <wp:effectExtent l="0" t="0" r="19685" b="31115"/>
                            <wp:wrapNone/>
                            <wp:docPr id="19" name="Straight Connector 19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33206" cy="7361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7075CC8" id="Straight Connector 19" o:spid="_x0000_s1026" alt="&quot;&quot;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65pt" to="231.0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6006E9E0" w14:textId="29B96E64" w:rsidR="00E77AF7" w:rsidRPr="00C54D96" w:rsidRDefault="00E77AF7" w:rsidP="00831A56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BANANA                                              </w:t>
                  </w:r>
                  <w:r w:rsidR="00831A56"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</w:t>
                  </w:r>
                  <w:r w:rsidRPr="00C54D96">
                    <w:rPr>
                      <w:color w:val="auto"/>
                      <w:sz w:val="24"/>
                      <w:szCs w:val="24"/>
                      <w:lang w:val="es-AR"/>
                    </w:rPr>
                    <w:t>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{{p8}}</w:t>
                  </w:r>
                </w:p>
                <w:p w14:paraId="398D0E61" w14:textId="77777777" w:rsidR="00E77AF7" w:rsidRPr="00C54D96" w:rsidRDefault="00E77AF7" w:rsidP="00E77AF7">
                  <w:pPr>
                    <w:pStyle w:val="Ttulo"/>
                    <w:rPr>
                      <w:color w:val="auto"/>
                      <w:sz w:val="20"/>
                      <w:szCs w:val="20"/>
                      <w:lang w:val="es-AR"/>
                    </w:rPr>
                  </w:pPr>
                </w:p>
                <w:p w14:paraId="63445DAA" w14:textId="53314752" w:rsidR="00E77AF7" w:rsidRPr="00471DB6" w:rsidRDefault="00E77AF7" w:rsidP="00796FFE">
                  <w:pPr>
                    <w:pStyle w:val="Ttulo"/>
                    <w:tabs>
                      <w:tab w:val="left" w:pos="3544"/>
                    </w:tabs>
                    <w:rPr>
                      <w:color w:val="auto"/>
                      <w:sz w:val="24"/>
                      <w:szCs w:val="24"/>
                      <w:lang w:val="es-AR"/>
                    </w:rPr>
                  </w:pPr>
                  <w:r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DURAZNO                                         </w:t>
                  </w:r>
                  <w:r w:rsidR="00831A56"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</w:t>
                  </w:r>
                  <w:r w:rsidRPr="00471DB6">
                    <w:rPr>
                      <w:color w:val="auto"/>
                      <w:sz w:val="24"/>
                      <w:szCs w:val="24"/>
                      <w:lang w:val="es-AR"/>
                    </w:rPr>
                    <w:t xml:space="preserve">  $</w:t>
                  </w:r>
                  <w:r w:rsidR="00E32379">
                    <w:rPr>
                      <w:color w:val="auto"/>
                      <w:sz w:val="24"/>
                      <w:szCs w:val="24"/>
                      <w:lang w:val="es-AR"/>
                    </w:rPr>
                    <w:t>{{p9}}</w:t>
                  </w:r>
                </w:p>
                <w:p w14:paraId="796C5510" w14:textId="2A073CD9" w:rsidR="004A580E" w:rsidRPr="00471DB6" w:rsidRDefault="004A580E" w:rsidP="00796FFE">
                  <w:pPr>
                    <w:pStyle w:val="Ttulo"/>
                    <w:tabs>
                      <w:tab w:val="left" w:pos="3544"/>
                    </w:tabs>
                    <w:rPr>
                      <w:sz w:val="20"/>
                      <w:szCs w:val="20"/>
                      <w:lang w:val="es-AR"/>
                    </w:rPr>
                  </w:pPr>
                </w:p>
                <w:p w14:paraId="7479978B" w14:textId="45916C86" w:rsidR="004A580E" w:rsidRPr="00471DB6" w:rsidRDefault="004A580E" w:rsidP="00796FFE">
                  <w:pPr>
                    <w:pStyle w:val="Ttulo"/>
                    <w:tabs>
                      <w:tab w:val="left" w:pos="3544"/>
                    </w:tabs>
                    <w:rPr>
                      <w:sz w:val="20"/>
                      <w:szCs w:val="20"/>
                      <w:lang w:val="es-AR"/>
                    </w:rPr>
                  </w:pPr>
                </w:p>
                <w:p w14:paraId="1F29FE5D" w14:textId="2D0B41FA" w:rsidR="004A580E" w:rsidRDefault="004A580E" w:rsidP="000B3256">
                  <w:pPr>
                    <w:pStyle w:val="Ttulo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10C75FD8" w14:textId="30A6F8CE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19260D31" w14:textId="3C63B56C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090F48E6" w14:textId="77777777" w:rsidR="00914D16" w:rsidRDefault="00914D16" w:rsidP="004A580E">
                  <w:pPr>
                    <w:pStyle w:val="Ttulo"/>
                    <w:jc w:val="center"/>
                    <w:rPr>
                      <w:rFonts w:ascii="Unispace" w:hAnsi="Unispace"/>
                      <w:color w:val="auto"/>
                      <w:sz w:val="36"/>
                      <w:szCs w:val="36"/>
                      <w:lang w:val="es-AR"/>
                    </w:rPr>
                  </w:pPr>
                </w:p>
                <w:p w14:paraId="4E72BE28" w14:textId="7B4E1859" w:rsidR="00507B87" w:rsidRPr="004A580E" w:rsidRDefault="00507B87" w:rsidP="004A580E">
                  <w:pPr>
                    <w:pStyle w:val="Ttulo"/>
                    <w:jc w:val="center"/>
                    <w:rPr>
                      <w:lang w:val="es-AR"/>
                    </w:rPr>
                  </w:pPr>
                </w:p>
              </w:tc>
            </w:tr>
            <w:tr w:rsidR="00EC255A" w:rsidRPr="001449B5" w14:paraId="30B6C71E" w14:textId="77777777" w:rsidTr="00E77AF7">
              <w:trPr>
                <w:trHeight w:val="2232"/>
              </w:trPr>
              <w:tc>
                <w:tcPr>
                  <w:tcW w:w="5000" w:type="pct"/>
                  <w:vAlign w:val="bottom"/>
                </w:tcPr>
                <w:p w14:paraId="00935F2C" w14:textId="77777777" w:rsidR="00EC255A" w:rsidRPr="004A580E" w:rsidRDefault="00EC255A">
                  <w:pPr>
                    <w:pStyle w:val="Sinespaciado"/>
                    <w:rPr>
                      <w:lang w:val="es-AR"/>
                    </w:rPr>
                  </w:pPr>
                </w:p>
              </w:tc>
            </w:tr>
            <w:tr w:rsidR="00C279C9" w:rsidRPr="001449B5" w14:paraId="3EA210DE" w14:textId="77777777" w:rsidTr="00E77AF7">
              <w:trPr>
                <w:trHeight w:val="2232"/>
              </w:trPr>
              <w:tc>
                <w:tcPr>
                  <w:tcW w:w="5000" w:type="pct"/>
                  <w:vAlign w:val="bottom"/>
                </w:tcPr>
                <w:p w14:paraId="01D0B450" w14:textId="77777777" w:rsidR="00C279C9" w:rsidRPr="004A580E" w:rsidRDefault="00C279C9">
                  <w:pPr>
                    <w:pStyle w:val="Sinespaciado"/>
                    <w:rPr>
                      <w:lang w:val="es-AR"/>
                    </w:rPr>
                  </w:pPr>
                </w:p>
              </w:tc>
            </w:tr>
          </w:tbl>
          <w:p w14:paraId="6F01A336" w14:textId="77777777" w:rsidR="00EC255A" w:rsidRPr="004A580E" w:rsidRDefault="00EC255A">
            <w:pPr>
              <w:pStyle w:val="Sinespaciado"/>
              <w:rPr>
                <w:lang w:val="es-AR"/>
              </w:rPr>
            </w:pPr>
          </w:p>
        </w:tc>
        <w:tc>
          <w:tcPr>
            <w:tcW w:w="8" w:type="dxa"/>
          </w:tcPr>
          <w:p w14:paraId="2CDF47BE" w14:textId="77777777" w:rsidR="00EC255A" w:rsidRPr="004A580E" w:rsidRDefault="00EC255A">
            <w:pPr>
              <w:pStyle w:val="Sinespaciado"/>
              <w:rPr>
                <w:lang w:val="es-AR"/>
              </w:rPr>
            </w:pPr>
          </w:p>
        </w:tc>
        <w:tc>
          <w:tcPr>
            <w:tcW w:w="6550" w:type="dxa"/>
          </w:tcPr>
          <w:p w14:paraId="30F28B11" w14:textId="2BA028C8" w:rsidR="00EC255A" w:rsidRPr="004A580E" w:rsidRDefault="000665F4">
            <w:pPr>
              <w:rPr>
                <w:lang w:val="es-AR"/>
              </w:rPr>
            </w:pPr>
            <w:r w:rsidRPr="00D21B7F">
              <w:rPr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DD5093C" wp14:editId="65C31B96">
                      <wp:simplePos x="0" y="0"/>
                      <wp:positionH relativeFrom="column">
                        <wp:posOffset>523486</wp:posOffset>
                      </wp:positionH>
                      <wp:positionV relativeFrom="paragraph">
                        <wp:posOffset>256578</wp:posOffset>
                      </wp:positionV>
                      <wp:extent cx="4093476" cy="1473958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3476" cy="14739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6DCE6E" w14:textId="77777777" w:rsidR="00E741D8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CONFITERIA</w:t>
                                  </w:r>
                                </w:p>
                                <w:p w14:paraId="6C950283" w14:textId="77777777" w:rsidR="00E741D8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BAR</w:t>
                                  </w:r>
                                </w:p>
                                <w:p w14:paraId="09A42C5D" w14:textId="1ED5B1CD" w:rsidR="00EC255A" w:rsidRPr="00C54D96" w:rsidRDefault="00E741D8" w:rsidP="00E741D8">
                                  <w:pPr>
                                    <w:pStyle w:val="Ttulo"/>
                                    <w:jc w:val="center"/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gramStart"/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“  RINC</w:t>
                                  </w:r>
                                  <w:r w:rsidR="00632EBB"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Ó</w:t>
                                  </w:r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N</w:t>
                                  </w:r>
                                  <w:proofErr w:type="gramEnd"/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DE </w:t>
                                  </w:r>
                                  <w:proofErr w:type="gramStart"/>
                                  <w:r w:rsidRPr="00C54D96">
                                    <w:rPr>
                                      <w:b/>
                                      <w:color w:val="989898" w:themeColor="text2" w:themeTint="80"/>
                                      <w:sz w:val="72"/>
                                      <w:szCs w:val="72"/>
                                      <w:lang w:val="es-AR"/>
                                      <w14:shadow w14:blurRad="50800" w14:dist="38100" w14:dir="5400000" w14:sx="100000" w14:sy="100000" w14:kx="0" w14:ky="0" w14:algn="t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FLORES  ”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Button">
                                <a:avLst>
                                  <a:gd name="adj" fmla="val 10555831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D509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1.2pt;margin-top:20.2pt;width:322.3pt;height:116.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" filled="f" stroked="f">
                      <v:textbox>
                        <w:txbxContent>
                          <w:p w14:paraId="016DCE6E" w14:textId="77777777" w:rsidR="00E741D8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CONFITERIA</w:t>
                            </w:r>
                          </w:p>
                          <w:p w14:paraId="6C950283" w14:textId="77777777" w:rsidR="00E741D8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</w:t>
                            </w:r>
                          </w:p>
                          <w:p w14:paraId="09A42C5D" w14:textId="1ED5B1CD" w:rsidR="00EC255A" w:rsidRPr="00C54D96" w:rsidRDefault="00E741D8" w:rsidP="00E741D8">
                            <w:pPr>
                              <w:pStyle w:val="Ttulo"/>
                              <w:jc w:val="center"/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“  RINC</w:t>
                            </w:r>
                            <w:r w:rsidR="00632EBB"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Ó</w:t>
                            </w:r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proofErr w:type="gramEnd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DE </w:t>
                            </w:r>
                            <w:proofErr w:type="gramStart"/>
                            <w:r w:rsidRPr="00C54D96">
                              <w:rPr>
                                <w:b/>
                                <w:color w:val="989898" w:themeColor="text2" w:themeTint="80"/>
                                <w:sz w:val="72"/>
                                <w:szCs w:val="72"/>
                                <w:lang w:val="es-AR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FLORES  ”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6177" w:type="dxa"/>
              <w:tblInd w:w="37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Front cover layout"/>
            </w:tblPr>
            <w:tblGrid>
              <w:gridCol w:w="6177"/>
            </w:tblGrid>
            <w:tr w:rsidR="00135A73" w14:paraId="28F1D961" w14:textId="77777777" w:rsidTr="00135A73">
              <w:trPr>
                <w:trHeight w:val="1272"/>
              </w:trPr>
              <w:tc>
                <w:tcPr>
                  <w:tcW w:w="5000" w:type="pct"/>
                  <w:vAlign w:val="bottom"/>
                </w:tcPr>
                <w:p w14:paraId="07F6742A" w14:textId="1A3CDABC" w:rsidR="00EC255A" w:rsidRPr="004A580E" w:rsidRDefault="00EC255A" w:rsidP="00EF2588">
                  <w:pPr>
                    <w:pStyle w:val="Ttulo"/>
                    <w:jc w:val="center"/>
                    <w:rPr>
                      <w:color w:val="auto"/>
                      <w:sz w:val="32"/>
                      <w:szCs w:val="32"/>
                      <w:lang w:val="es-AR"/>
                    </w:rPr>
                  </w:pPr>
                </w:p>
                <w:p w14:paraId="44440B8B" w14:textId="77777777" w:rsidR="00730C45" w:rsidRPr="004A580E" w:rsidRDefault="00327AD1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  <w:r w:rsidRPr="004A580E">
                    <w:rPr>
                      <w:color w:val="auto"/>
                      <w:sz w:val="48"/>
                      <w:szCs w:val="48"/>
                      <w:lang w:val="es-AR"/>
                    </w:rPr>
                    <w:t xml:space="preserve">      </w:t>
                  </w:r>
                </w:p>
                <w:p w14:paraId="01DDA099" w14:textId="3706F698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36991EAA" w14:textId="77777777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738586F1" w14:textId="77777777" w:rsidR="00730C45" w:rsidRPr="004A580E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  <w:lang w:val="es-AR"/>
                    </w:rPr>
                  </w:pPr>
                </w:p>
                <w:p w14:paraId="078266EC" w14:textId="4E580E74" w:rsidR="00EC255A" w:rsidRPr="00DB72B9" w:rsidRDefault="00730C45" w:rsidP="00EF2588">
                  <w:pPr>
                    <w:pStyle w:val="Ttulo"/>
                    <w:jc w:val="center"/>
                    <w:rPr>
                      <w:color w:val="auto"/>
                      <w:sz w:val="48"/>
                      <w:szCs w:val="48"/>
                    </w:rPr>
                  </w:pPr>
                  <w:r w:rsidRPr="004A580E">
                    <w:rPr>
                      <w:color w:val="auto"/>
                      <w:sz w:val="48"/>
                      <w:szCs w:val="48"/>
                      <w:lang w:val="es-AR"/>
                    </w:rPr>
                    <w:t xml:space="preserve">         </w:t>
                  </w:r>
                  <w:r w:rsidR="00EC255A" w:rsidRPr="00DB72B9">
                    <w:rPr>
                      <w:color w:val="auto"/>
                      <w:sz w:val="48"/>
                      <w:szCs w:val="48"/>
                    </w:rPr>
                    <w:t>COMIDAS PARA LLEVAR</w:t>
                  </w:r>
                </w:p>
                <w:p w14:paraId="201C65BF" w14:textId="51109560" w:rsidR="00EC255A" w:rsidRPr="00DB72B9" w:rsidRDefault="00327AD1" w:rsidP="00EF2588">
                  <w:pPr>
                    <w:pStyle w:val="Ttulo"/>
                    <w:jc w:val="center"/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</w:pPr>
                  <w:r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      </w:t>
                  </w:r>
                  <w:r w:rsidR="00730C45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  </w:t>
                  </w:r>
                  <w:r w:rsidR="00EC255A" w:rsidRPr="00DB72B9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 xml:space="preserve">Tel. </w:t>
                  </w:r>
                  <w:proofErr w:type="spellStart"/>
                  <w:r w:rsidR="00FA0E17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xxxx</w:t>
                  </w:r>
                  <w:r w:rsidR="00EC255A" w:rsidRPr="00DB72B9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-</w:t>
                  </w:r>
                  <w:r w:rsidR="00FA0E17">
                    <w:rPr>
                      <w:rFonts w:ascii="Berlin Sans FB Demi" w:hAnsi="Berlin Sans FB Demi"/>
                      <w:color w:val="auto"/>
                      <w:sz w:val="56"/>
                      <w:szCs w:val="56"/>
                    </w:rPr>
                    <w:t>xxxx</w:t>
                  </w:r>
                  <w:proofErr w:type="spellEnd"/>
                </w:p>
                <w:p w14:paraId="220EB2E6" w14:textId="3109B1D7" w:rsidR="00EC255A" w:rsidRPr="00DB72B9" w:rsidRDefault="00EC255A" w:rsidP="00DB72B9">
                  <w:pPr>
                    <w:pStyle w:val="Ttulo"/>
                    <w:rPr>
                      <w:rFonts w:ascii="Berlin Sans FB Demi" w:hAnsi="Berlin Sans FB Demi"/>
                      <w:color w:val="auto"/>
                      <w:sz w:val="32"/>
                      <w:szCs w:val="32"/>
                    </w:rPr>
                  </w:pPr>
                  <w:r w:rsidRPr="00DB72B9">
                    <w:rPr>
                      <w:noProof/>
                      <w:color w:val="aut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7B2164F5" wp14:editId="32E0458E">
                            <wp:simplePos x="0" y="0"/>
                            <wp:positionH relativeFrom="column">
                              <wp:posOffset>840740</wp:posOffset>
                            </wp:positionH>
                            <wp:positionV relativeFrom="paragraph">
                              <wp:posOffset>250825</wp:posOffset>
                            </wp:positionV>
                            <wp:extent cx="2955290" cy="871855"/>
                            <wp:effectExtent l="0" t="0" r="16510" b="23495"/>
                            <wp:wrapNone/>
                            <wp:docPr id="4" name="Text Box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955290" cy="87185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95000"/>
                                          <a:lumOff val="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E765546" w14:textId="2B2AF0A0" w:rsidR="00EC255A" w:rsidRPr="00DB72B9" w:rsidRDefault="00FA0E17" w:rsidP="003248AB">
                                        <w:pPr>
                                          <w:jc w:val="center"/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>xxxxxxxx</w:t>
                                        </w:r>
                                        <w:proofErr w:type="spellEnd"/>
                                      </w:p>
                                      <w:p w14:paraId="27B5CD19" w14:textId="49BDBCE6" w:rsidR="00EC255A" w:rsidRPr="00DB72B9" w:rsidRDefault="00EC255A" w:rsidP="003248AB">
                                        <w:pPr>
                                          <w:jc w:val="center"/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</w:pPr>
                                        <w:r w:rsidRPr="00DB72B9"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 xml:space="preserve">Esq. </w:t>
                                        </w:r>
                                        <w:proofErr w:type="spellStart"/>
                                        <w:r w:rsidR="00FA0E17">
                                          <w:rPr>
                                            <w:color w:val="auto"/>
                                            <w:sz w:val="36"/>
                                            <w:szCs w:val="36"/>
                                            <w:lang w:val="es-AR"/>
                                          </w:rPr>
                                          <w:t>xxx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164F5" id="Text Box 4" o:spid="_x0000_s1027" type="#_x0000_t202" style="position:absolute;margin-left:66.2pt;margin-top:19.75pt;width:232.7pt;height:68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" fillcolor="white [3201]" strokecolor="#0d0d0d [3069]" strokeweight="1pt">
                            <v:textbox>
                              <w:txbxContent>
                                <w:p w14:paraId="4E765546" w14:textId="2B2AF0A0" w:rsidR="00EC255A" w:rsidRPr="00DB72B9" w:rsidRDefault="00FA0E17" w:rsidP="003248AB">
                                  <w:pPr>
                                    <w:jc w:val="center"/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>xxxxxxxx</w:t>
                                  </w:r>
                                  <w:proofErr w:type="spellEnd"/>
                                </w:p>
                                <w:p w14:paraId="27B5CD19" w14:textId="49BDBCE6" w:rsidR="00EC255A" w:rsidRPr="00DB72B9" w:rsidRDefault="00EC255A" w:rsidP="003248AB">
                                  <w:pPr>
                                    <w:jc w:val="center"/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</w:pPr>
                                  <w:r w:rsidRPr="00DB72B9"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 xml:space="preserve">Esq. </w:t>
                                  </w:r>
                                  <w:proofErr w:type="spellStart"/>
                                  <w:r w:rsidR="00FA0E17">
                                    <w:rPr>
                                      <w:color w:val="auto"/>
                                      <w:sz w:val="36"/>
                                      <w:szCs w:val="36"/>
                                      <w:lang w:val="es-AR"/>
                                    </w:rPr>
                                    <w:t>xxx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135A73" w14:paraId="3FEA3DA2" w14:textId="77777777" w:rsidTr="00135A73">
              <w:trPr>
                <w:trHeight w:val="6328"/>
              </w:trPr>
              <w:tc>
                <w:tcPr>
                  <w:tcW w:w="5000" w:type="pct"/>
                  <w:vAlign w:val="center"/>
                </w:tcPr>
                <w:p w14:paraId="18A77686" w14:textId="403E72FF" w:rsidR="00EC255A" w:rsidRPr="00DB72B9" w:rsidRDefault="003B6F52" w:rsidP="00DB72B9">
                  <w:pPr>
                    <w:jc w:val="center"/>
                    <w:rPr>
                      <w:rFonts w:ascii="Bodoni MT" w:hAnsi="Bodoni MT"/>
                      <w:b/>
                      <w:bCs/>
                      <w:color w:val="auto"/>
                      <w:sz w:val="56"/>
                      <w:szCs w:val="56"/>
                    </w:rPr>
                  </w:pPr>
                  <w:r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 xml:space="preserve">    </w:t>
                  </w:r>
                  <w:r w:rsidR="00327AD1"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 xml:space="preserve">    </w:t>
                  </w:r>
                  <w:r w:rsidR="00EC255A" w:rsidRPr="00DB72B9">
                    <w:rPr>
                      <w:rFonts w:ascii="Bodoni MT" w:hAnsi="Bodoni MT"/>
                      <w:b/>
                      <w:bCs/>
                      <w:color w:val="auto"/>
                      <w:sz w:val="52"/>
                      <w:szCs w:val="52"/>
                    </w:rPr>
                    <w:t>PROMOCIONES</w:t>
                  </w:r>
                </w:p>
                <w:p w14:paraId="624BC91A" w14:textId="667012DE" w:rsidR="00DB72B9" w:rsidRPr="00DB72B9" w:rsidRDefault="00DB72B9" w:rsidP="003B6F52">
                  <w:pPr>
                    <w:tabs>
                      <w:tab w:val="left" w:pos="3302"/>
                    </w:tabs>
                    <w:rPr>
                      <w:rFonts w:ascii="Bodoni MT" w:hAnsi="Bodoni MT"/>
                      <w:color w:val="auto"/>
                      <w:sz w:val="10"/>
                      <w:szCs w:val="10"/>
                    </w:rPr>
                  </w:pPr>
                </w:p>
                <w:p w14:paraId="5D6185E3" w14:textId="28FA57A9" w:rsidR="005D37B5" w:rsidRPr="00DB72B9" w:rsidRDefault="005D37B5" w:rsidP="005D37B5">
                  <w:pPr>
                    <w:rPr>
                      <w:rFonts w:ascii="Bodoni MT" w:hAnsi="Bodoni MT"/>
                      <w:color w:val="auto"/>
                    </w:rPr>
                  </w:pPr>
                </w:p>
                <w:p w14:paraId="2A426FF2" w14:textId="728C9ACE" w:rsidR="00730C45" w:rsidRPr="00730C45" w:rsidRDefault="00730C45" w:rsidP="00730C45">
                  <w:pPr>
                    <w:tabs>
                      <w:tab w:val="left" w:pos="3444"/>
                    </w:tabs>
                    <w:jc w:val="center"/>
                    <w:rPr>
                      <w:rFonts w:ascii="Bodoni MT" w:hAnsi="Bodoni MT"/>
                      <w:b/>
                      <w:bCs/>
                      <w:color w:val="auto"/>
                      <w:sz w:val="48"/>
                      <w:szCs w:val="48"/>
                    </w:rPr>
                  </w:pPr>
                  <w:r>
                    <w:rPr>
                      <w:rFonts w:ascii="Bodoni MT" w:hAnsi="Bodoni MT"/>
                      <w:b/>
                      <w:bCs/>
                      <w:color w:val="auto"/>
                      <w:sz w:val="48"/>
                      <w:szCs w:val="48"/>
                    </w:rPr>
                    <w:t xml:space="preserve">         </w:t>
                  </w:r>
                  <w:r w:rsidRPr="000665F4">
                    <w:rPr>
                      <w:rFonts w:ascii="Bodoni MT" w:hAnsi="Bodoni MT"/>
                      <w:b/>
                      <w:bCs/>
                      <w:color w:val="auto"/>
                      <w:sz w:val="56"/>
                      <w:szCs w:val="56"/>
                    </w:rPr>
                    <w:t xml:space="preserve"> PROMOCIONES</w:t>
                  </w:r>
                </w:p>
                <w:p w14:paraId="4636D084" w14:textId="0CD85EFA" w:rsidR="005D37B5" w:rsidRPr="00DB72B9" w:rsidRDefault="00374B32" w:rsidP="003B6F52">
                  <w:pPr>
                    <w:tabs>
                      <w:tab w:val="left" w:pos="3444"/>
                    </w:tabs>
                    <w:rPr>
                      <w:rFonts w:ascii="Bodoni MT" w:hAnsi="Bodoni MT"/>
                      <w:color w:val="auto"/>
                    </w:rPr>
                  </w:pPr>
                  <w:r w:rsidRPr="00DB72B9">
                    <w:rPr>
                      <w:rFonts w:ascii="Bodoni MT" w:hAnsi="Bodoni MT"/>
                      <w:b/>
                      <w:bCs/>
                      <w:noProof/>
                      <w:color w:val="auto"/>
                      <w:sz w:val="44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2772089E" wp14:editId="71E4DB72">
                            <wp:simplePos x="0" y="0"/>
                            <wp:positionH relativeFrom="column">
                              <wp:posOffset>601980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604645" cy="1295400"/>
                            <wp:effectExtent l="0" t="0" r="14605" b="19050"/>
                            <wp:wrapNone/>
                            <wp:docPr id="5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04645" cy="129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BF0473E" w14:textId="04DEAFB6" w:rsidR="00EC255A" w:rsidRPr="00374B32" w:rsidRDefault="00374B32" w:rsidP="00791068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>SANDWICH</w:t>
                                        </w:r>
                                        <w:r w:rsidR="00EC255A"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 JAMÓN</w:t>
                                        </w:r>
                                      </w:p>
                                      <w:p w14:paraId="6B8A3225" w14:textId="77777777" w:rsidR="00791068" w:rsidRPr="00374B3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Y QUESO </w:t>
                                        </w:r>
                                      </w:p>
                                      <w:p w14:paraId="7665274F" w14:textId="77777777" w:rsidR="00791068" w:rsidRPr="00374B3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284E0AF6" w14:textId="6E078E77" w:rsidR="00791068" w:rsidRDefault="00EC255A" w:rsidP="00374B32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color w:val="auto"/>
                                            <w:sz w:val="26"/>
                                            <w:szCs w:val="26"/>
                                            <w:lang w:val="es-AR"/>
                                          </w:rPr>
                                          <w:t xml:space="preserve"> GASEOSA</w:t>
                                        </w:r>
                                      </w:p>
                                      <w:p w14:paraId="6ED67F8E" w14:textId="77777777" w:rsidR="00374B32" w:rsidRPr="008501AC" w:rsidRDefault="00374B32" w:rsidP="00374B32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lang w:val="es-AR"/>
                                          </w:rPr>
                                        </w:pPr>
                                      </w:p>
                                      <w:p w14:paraId="1D1AAC5E" w14:textId="2B5EC885" w:rsidR="00EC255A" w:rsidRPr="005C695B" w:rsidRDefault="00EC255A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74B3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p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1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0</w:t>
                                        </w:r>
                                        <w:r w:rsidR="00E32379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72089E" id="Text Box 5" o:spid="_x0000_s1028" type="#_x0000_t202" style="position:absolute;margin-left:47.4pt;margin-top:3.25pt;width:126.35pt;height:10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" fillcolor="white [3201]" strokeweight="1.5pt">
                            <v:textbox>
                              <w:txbxContent>
                                <w:p w14:paraId="1BF0473E" w14:textId="04DEAFB6" w:rsidR="00EC255A" w:rsidRPr="00374B32" w:rsidRDefault="00374B32" w:rsidP="00791068">
                                  <w:pPr>
                                    <w:spacing w:after="0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>SANDWICH</w:t>
                                  </w:r>
                                  <w:r w:rsidR="00EC255A"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 JAMÓN</w:t>
                                  </w:r>
                                </w:p>
                                <w:p w14:paraId="6B8A3225" w14:textId="77777777" w:rsidR="00791068" w:rsidRPr="00374B3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Y QUESO </w:t>
                                  </w:r>
                                </w:p>
                                <w:p w14:paraId="7665274F" w14:textId="77777777" w:rsidR="00791068" w:rsidRPr="00374B3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284E0AF6" w14:textId="6E078E77" w:rsidR="00791068" w:rsidRDefault="00EC255A" w:rsidP="00374B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color w:val="auto"/>
                                      <w:sz w:val="26"/>
                                      <w:szCs w:val="26"/>
                                      <w:lang w:val="es-AR"/>
                                    </w:rPr>
                                    <w:t xml:space="preserve"> GASEOSA</w:t>
                                  </w:r>
                                </w:p>
                                <w:p w14:paraId="6ED67F8E" w14:textId="77777777" w:rsidR="00374B32" w:rsidRPr="008501AC" w:rsidRDefault="00374B32" w:rsidP="00374B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lang w:val="es-AR"/>
                                    </w:rPr>
                                  </w:pPr>
                                </w:p>
                                <w:p w14:paraId="1D1AAC5E" w14:textId="2B5EC885" w:rsidR="00EC255A" w:rsidRPr="005C695B" w:rsidRDefault="00EC255A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74B3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p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1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0</w:t>
                                  </w:r>
                                  <w:r w:rsidR="00E32379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374784" w:rsidRPr="003B6F52">
                    <w:rPr>
                      <w:noProof/>
                      <w:color w:val="auto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1" locked="0" layoutInCell="1" allowOverlap="1" wp14:anchorId="769E3B4B" wp14:editId="16801055">
                            <wp:simplePos x="0" y="0"/>
                            <wp:positionH relativeFrom="margin">
                              <wp:posOffset>2342515</wp:posOffset>
                            </wp:positionH>
                            <wp:positionV relativeFrom="paragraph">
                              <wp:posOffset>1638935</wp:posOffset>
                            </wp:positionV>
                            <wp:extent cx="1613535" cy="1299210"/>
                            <wp:effectExtent l="0" t="0" r="24765" b="1524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92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53783AE2" w14:textId="72BED0F2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CAFÉ</w:t>
                                        </w:r>
                                      </w:p>
                                      <w:p w14:paraId="1D62BE3D" w14:textId="1BD325D4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CAPUCCINO</w:t>
                                        </w:r>
                                      </w:p>
                                      <w:p w14:paraId="0E5EE693" w14:textId="0F03C512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1EAC0328" w14:textId="6A198750" w:rsidR="005D37B5" w:rsidRPr="003B6F52" w:rsidRDefault="005D37B5" w:rsidP="005D37B5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1 MEDIALUNA</w:t>
                                        </w:r>
                                      </w:p>
                                      <w:p w14:paraId="4677E36B" w14:textId="77777777" w:rsidR="005D37B5" w:rsidRPr="003B6F52" w:rsidRDefault="005D37B5" w:rsidP="005D37B5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005C4842" w14:textId="3C058992" w:rsidR="005D37B5" w:rsidRPr="003B6F52" w:rsidRDefault="004C51B9" w:rsidP="005D37B5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PROMO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9E3B4B" id="Text Box 8" o:spid="_x0000_s1029" type="#_x0000_t202" style="position:absolute;margin-left:184.45pt;margin-top:129.05pt;width:127.05pt;height:102.3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" fillcolor="white [3201]" strokeweight="1.5pt">
                            <v:textbox>
                              <w:txbxContent>
                                <w:p w14:paraId="53783AE2" w14:textId="72BED0F2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CAFÉ</w:t>
                                  </w:r>
                                </w:p>
                                <w:p w14:paraId="1D62BE3D" w14:textId="1BD325D4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CAPUCCINO</w:t>
                                  </w:r>
                                </w:p>
                                <w:p w14:paraId="0E5EE693" w14:textId="0F03C512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1EAC0328" w14:textId="6A198750" w:rsidR="005D37B5" w:rsidRPr="003B6F52" w:rsidRDefault="005D37B5" w:rsidP="005D37B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1 MEDIALUNA</w:t>
                                  </w:r>
                                </w:p>
                                <w:p w14:paraId="4677E36B" w14:textId="77777777" w:rsidR="005D37B5" w:rsidRPr="003B6F52" w:rsidRDefault="005D37B5" w:rsidP="005D37B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005C4842" w14:textId="3C058992" w:rsidR="005D37B5" w:rsidRPr="003B6F52" w:rsidRDefault="004C51B9" w:rsidP="005D37B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PROMO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 w:rsidR="00730C45" w:rsidRPr="00DB72B9">
                    <w:rPr>
                      <w:rFonts w:ascii="Bodoni MT" w:hAnsi="Bodoni MT"/>
                      <w:b/>
                      <w:bCs/>
                      <w:noProof/>
                      <w:color w:val="auto"/>
                      <w:sz w:val="44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1" locked="0" layoutInCell="1" allowOverlap="1" wp14:anchorId="6D0A2E01" wp14:editId="069B79EC">
                            <wp:simplePos x="0" y="0"/>
                            <wp:positionH relativeFrom="column">
                              <wp:posOffset>2343785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1613535" cy="1295400"/>
                            <wp:effectExtent l="0" t="0" r="24765" b="19050"/>
                            <wp:wrapNone/>
                            <wp:docPr id="6" name="Text Box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5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BB0C89B" w14:textId="29CE2CFB" w:rsidR="00EC255A" w:rsidRPr="003B6F52" w:rsidRDefault="00EC255A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 xml:space="preserve">CAFÉ C/ LECHE </w:t>
                                        </w:r>
                                        <w:r w:rsidR="00791068"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O</w:t>
                                        </w:r>
                                      </w:p>
                                      <w:p w14:paraId="680C9C87" w14:textId="6926EA30" w:rsidR="00EC255A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TÉ</w:t>
                                        </w:r>
                                        <w:r w:rsidR="00843BDD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 xml:space="preserve"> </w:t>
                                        </w: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C/ LECHE</w:t>
                                        </w:r>
                                      </w:p>
                                      <w:p w14:paraId="4B3C9B8F" w14:textId="5CF08577" w:rsidR="00791068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</w:t>
                                        </w:r>
                                      </w:p>
                                      <w:p w14:paraId="123D070A" w14:textId="5B2541F7" w:rsidR="00791068" w:rsidRPr="003B6F52" w:rsidRDefault="00791068" w:rsidP="0079106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TOSTADO MIXTO</w:t>
                                        </w:r>
                                      </w:p>
                                      <w:p w14:paraId="650F1B4A" w14:textId="77777777" w:rsidR="00791068" w:rsidRPr="003B6F52" w:rsidRDefault="00791068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46DDC60D" w14:textId="3E0D2E48" w:rsidR="00EC255A" w:rsidRPr="003B6F52" w:rsidRDefault="00EC255A" w:rsidP="00EC255A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{{p11}}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0A2E01" id="Text Box 6" o:spid="_x0000_s1030" type="#_x0000_t202" style="position:absolute;margin-left:184.55pt;margin-top:3.85pt;width:127.05pt;height:102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" fillcolor="white [3201]" strokeweight="1.5pt">
                            <v:textbox>
                              <w:txbxContent>
                                <w:p w14:paraId="1BB0C89B" w14:textId="29CE2CFB" w:rsidR="00EC255A" w:rsidRPr="003B6F52" w:rsidRDefault="00EC255A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 xml:space="preserve">CAFÉ C/ LECHE </w:t>
                                  </w:r>
                                  <w:r w:rsidR="00791068"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O</w:t>
                                  </w:r>
                                </w:p>
                                <w:p w14:paraId="680C9C87" w14:textId="6926EA30" w:rsidR="00EC255A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TÉ</w:t>
                                  </w:r>
                                  <w:r w:rsidR="00843BDD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 xml:space="preserve"> </w:t>
                                  </w: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C/ LECHE</w:t>
                                  </w:r>
                                </w:p>
                                <w:p w14:paraId="4B3C9B8F" w14:textId="5CF08577" w:rsidR="00791068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</w:t>
                                  </w:r>
                                </w:p>
                                <w:p w14:paraId="123D070A" w14:textId="5B2541F7" w:rsidR="00791068" w:rsidRPr="003B6F52" w:rsidRDefault="00791068" w:rsidP="0079106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TOSTADO MIXTO</w:t>
                                  </w:r>
                                </w:p>
                                <w:p w14:paraId="650F1B4A" w14:textId="77777777" w:rsidR="00791068" w:rsidRPr="003B6F52" w:rsidRDefault="00791068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46DDC60D" w14:textId="3E0D2E48" w:rsidR="00EC255A" w:rsidRPr="003B6F52" w:rsidRDefault="00EC255A" w:rsidP="00EC255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{{p11}}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730C45" w:rsidRPr="003B6F52">
                    <w:rPr>
                      <w:noProof/>
                      <w:color w:val="auto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1" locked="0" layoutInCell="1" allowOverlap="1" wp14:anchorId="5BD09289" wp14:editId="425521DE">
                            <wp:simplePos x="0" y="0"/>
                            <wp:positionH relativeFrom="column">
                              <wp:posOffset>590550</wp:posOffset>
                            </wp:positionH>
                            <wp:positionV relativeFrom="paragraph">
                              <wp:posOffset>1639570</wp:posOffset>
                            </wp:positionV>
                            <wp:extent cx="1613535" cy="1299210"/>
                            <wp:effectExtent l="0" t="0" r="24765" b="15240"/>
                            <wp:wrapTopAndBottom/>
                            <wp:docPr id="7" name="Text Box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13535" cy="12992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190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3708E3A0" w14:textId="6AA87B9C" w:rsidR="00E741D8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TALLARINES CASEROS AL FILETO</w:t>
                                        </w:r>
                                      </w:p>
                                      <w:p w14:paraId="5C9B03A9" w14:textId="5A2538A1" w:rsidR="005D37B5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 PAN</w:t>
                                        </w:r>
                                      </w:p>
                                      <w:p w14:paraId="60FA5805" w14:textId="701DE6CB" w:rsidR="005D37B5" w:rsidRPr="003B6F52" w:rsidRDefault="005D37B5" w:rsidP="00E741D8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+GASEOSA</w:t>
                                        </w:r>
                                      </w:p>
                                      <w:p w14:paraId="6B114F15" w14:textId="77777777" w:rsidR="00E741D8" w:rsidRPr="003B6F52" w:rsidRDefault="00E741D8" w:rsidP="00E741D8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"/>
                                            <w:szCs w:val="2"/>
                                            <w:lang w:val="es-AR"/>
                                          </w:rPr>
                                        </w:pPr>
                                      </w:p>
                                      <w:p w14:paraId="1213D04B" w14:textId="3605468B" w:rsidR="00E741D8" w:rsidRPr="003B6F52" w:rsidRDefault="00E741D8" w:rsidP="00E741D8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</w:pPr>
                                        <w:r w:rsidRPr="003B6F52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8"/>
                                            <w:szCs w:val="28"/>
                                            <w:lang w:val="es-AR"/>
                                          </w:rPr>
                                          <w:t>$</w:t>
                                        </w:r>
                                        <w:r w:rsidR="00FC6C8D" w:rsidRPr="005C695B">
                                          <w:rPr>
                                            <w:b/>
                                            <w:bCs/>
                                            <w:color w:val="auto"/>
                                            <w:sz w:val="24"/>
                                            <w:szCs w:val="24"/>
                                            <w:lang w:val="es-AR"/>
                                          </w:rPr>
                                          <w:t>{{p12}}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BD09289" id="Text Box 7" o:spid="_x0000_s1031" type="#_x0000_t202" style="position:absolute;margin-left:46.5pt;margin-top:129.1pt;width:127.05pt;height:102.3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" fillcolor="white [3201]" strokeweight="1.5pt">
                            <v:textbox>
                              <w:txbxContent>
                                <w:p w14:paraId="3708E3A0" w14:textId="6AA87B9C" w:rsidR="00E741D8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TALLARINES CASEROS AL FILETO</w:t>
                                  </w:r>
                                </w:p>
                                <w:p w14:paraId="5C9B03A9" w14:textId="5A2538A1" w:rsidR="005D37B5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 PAN</w:t>
                                  </w:r>
                                </w:p>
                                <w:p w14:paraId="60FA5805" w14:textId="701DE6CB" w:rsidR="005D37B5" w:rsidRPr="003B6F52" w:rsidRDefault="005D37B5" w:rsidP="00E741D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+GASEOSA</w:t>
                                  </w:r>
                                </w:p>
                                <w:p w14:paraId="6B114F15" w14:textId="77777777" w:rsidR="00E741D8" w:rsidRPr="003B6F52" w:rsidRDefault="00E741D8" w:rsidP="00E741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"/>
                                      <w:szCs w:val="2"/>
                                      <w:lang w:val="es-AR"/>
                                    </w:rPr>
                                  </w:pPr>
                                </w:p>
                                <w:p w14:paraId="1213D04B" w14:textId="3605468B" w:rsidR="00E741D8" w:rsidRPr="003B6F52" w:rsidRDefault="00E741D8" w:rsidP="00E741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</w:pPr>
                                  <w:r w:rsidRPr="003B6F52">
                                    <w:rPr>
                                      <w:b/>
                                      <w:bCs/>
                                      <w:color w:val="auto"/>
                                      <w:sz w:val="28"/>
                                      <w:szCs w:val="28"/>
                                      <w:lang w:val="es-AR"/>
                                    </w:rPr>
                                    <w:t>$</w:t>
                                  </w:r>
                                  <w:r w:rsidR="00FC6C8D" w:rsidRPr="005C695B">
                                    <w:rPr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lang w:val="es-AR"/>
                                    </w:rPr>
                                    <w:t>{{p12}}</w:t>
                                  </w:r>
                                </w:p>
                              </w:txbxContent>
                            </v:textbox>
                            <w10:wrap type="topAndBottom"/>
                          </v:shape>
                        </w:pict>
                      </mc:Fallback>
                    </mc:AlternateContent>
                  </w:r>
                </w:p>
              </w:tc>
            </w:tr>
            <w:tr w:rsidR="00EC255A" w14:paraId="24114C9B" w14:textId="77777777" w:rsidTr="00135A73">
              <w:trPr>
                <w:trHeight w:val="1800"/>
              </w:trPr>
              <w:tc>
                <w:tcPr>
                  <w:tcW w:w="5000" w:type="pct"/>
                </w:tcPr>
                <w:tbl>
                  <w:tblPr>
                    <w:tblpPr w:leftFromText="141" w:rightFromText="141" w:vertAnchor="text" w:horzAnchor="margin" w:tblpXSpec="right" w:tblpY="-268"/>
                    <w:tblOverlap w:val="never"/>
                    <w:tblW w:w="0" w:type="auto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Description w:val="Picture frame"/>
                  </w:tblPr>
                  <w:tblGrid>
                    <w:gridCol w:w="21"/>
                  </w:tblGrid>
                  <w:tr w:rsidR="00EC255A" w14:paraId="23480235" w14:textId="77777777" w:rsidTr="00EC255A">
                    <w:tc>
                      <w:tcPr>
                        <w:tcW w:w="0" w:type="auto"/>
                      </w:tcPr>
                      <w:p w14:paraId="50929AC3" w14:textId="77777777" w:rsidR="00EC255A" w:rsidRDefault="00EC255A" w:rsidP="00EC255A">
                        <w:pPr>
                          <w:pStyle w:val="Photo"/>
                        </w:pPr>
                      </w:p>
                    </w:tc>
                  </w:tr>
                </w:tbl>
                <w:p w14:paraId="184B35FD" w14:textId="32DC68F3" w:rsidR="00EC255A" w:rsidRDefault="00000000" w:rsidP="00EF2588">
                  <w:pPr>
                    <w:pStyle w:val="Organization"/>
                    <w:jc w:val="center"/>
                  </w:pPr>
                  <w:sdt>
                    <w:sdtPr>
                      <w:alias w:val="Company Name"/>
                      <w:tag w:val=""/>
                      <w:id w:val="703292134"/>
                      <w:placeholder>
                        <w:docPart w:val="CED9C73E5F7E40C2ACEEA178957E54F7"/>
                      </w:placeholder>
                      <w:dataBinding w:prefixMappings="xmlns:ns0='http://schemas.openxmlformats.org/officeDocument/2006/extended-properties' " w:xpath="/ns0:Properties[1]/ns0:Company[1]" w:storeItemID="{6668398D-A668-4E3E-A5EB-62B293D839F1}"/>
                      <w15:appearance w15:val="hidden"/>
                      <w:text/>
                    </w:sdtPr>
                    <w:sdtContent>
                      <w:r w:rsidR="00EC255A">
                        <w:t>_</w:t>
                      </w:r>
                    </w:sdtContent>
                  </w:sdt>
                </w:p>
                <w:p w14:paraId="1862DEFD" w14:textId="297B0329" w:rsidR="00EC255A" w:rsidRDefault="00EC255A" w:rsidP="00D1425C">
                  <w:pPr>
                    <w:pStyle w:val="Subttulo"/>
                  </w:pPr>
                </w:p>
              </w:tc>
            </w:tr>
          </w:tbl>
          <w:p w14:paraId="46B48EBB" w14:textId="2C6EA1D6" w:rsidR="00EC255A" w:rsidRDefault="00EC255A" w:rsidP="00EF2588">
            <w:pPr>
              <w:pStyle w:val="Sinespaciado"/>
              <w:jc w:val="center"/>
            </w:pPr>
          </w:p>
        </w:tc>
      </w:tr>
    </w:tbl>
    <w:p w14:paraId="3A86B025" w14:textId="60A1D6F7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5DCB0FF8" w14:textId="0F354855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27A8C800" w14:textId="3BD97D28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49BD1A82" w14:textId="77777777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29D86BB2" w14:textId="6CD6AE62" w:rsidR="000B3256" w:rsidRDefault="000B3256" w:rsidP="002A04BE">
      <w:pPr>
        <w:pStyle w:val="Ttulo"/>
        <w:rPr>
          <w:color w:val="auto"/>
          <w:sz w:val="24"/>
          <w:szCs w:val="24"/>
        </w:rPr>
      </w:pPr>
    </w:p>
    <w:p w14:paraId="6C6EBF52" w14:textId="1B35CB78" w:rsidR="00914D16" w:rsidRDefault="00A0442A" w:rsidP="002A04BE">
      <w:pPr>
        <w:pStyle w:val="Ttulo"/>
        <w:rPr>
          <w:color w:val="auto"/>
          <w:sz w:val="24"/>
          <w:szCs w:val="24"/>
        </w:rPr>
      </w:pPr>
      <w:r w:rsidRPr="003B6F52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15A2FDB" wp14:editId="0B78A3A8">
                <wp:simplePos x="0" y="0"/>
                <wp:positionH relativeFrom="column">
                  <wp:posOffset>5469271</wp:posOffset>
                </wp:positionH>
                <wp:positionV relativeFrom="paragraph">
                  <wp:posOffset>395671</wp:posOffset>
                </wp:positionV>
                <wp:extent cx="1613535" cy="1299210"/>
                <wp:effectExtent l="0" t="0" r="24765" b="1524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1299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DF22B" w14:textId="77777777" w:rsidR="00D06257" w:rsidRDefault="00D06257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>CHOCOLATE CALIENTE</w:t>
                            </w:r>
                          </w:p>
                          <w:p w14:paraId="0D6A0F75" w14:textId="7F487498" w:rsidR="00D06257" w:rsidRDefault="00D06257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 xml:space="preserve"> +</w:t>
                            </w:r>
                          </w:p>
                          <w:p w14:paraId="28F9C597" w14:textId="7233B82E" w:rsidR="00D06257" w:rsidRPr="003B6F52" w:rsidRDefault="00E87C0C" w:rsidP="00D06257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>2</w:t>
                            </w:r>
                            <w:r w:rsidR="00D06257">
                              <w:rPr>
                                <w:color w:val="auto"/>
                                <w:sz w:val="24"/>
                                <w:szCs w:val="24"/>
                                <w:lang w:val="es-AR"/>
                              </w:rPr>
                              <w:t xml:space="preserve"> MEDIALUNAS</w:t>
                            </w:r>
                          </w:p>
                          <w:p w14:paraId="38DFBD11" w14:textId="77777777" w:rsidR="00D06257" w:rsidRPr="003B6F52" w:rsidRDefault="00D06257" w:rsidP="00D06257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"/>
                                <w:szCs w:val="2"/>
                                <w:lang w:val="es-AR"/>
                              </w:rPr>
                            </w:pPr>
                          </w:p>
                          <w:p w14:paraId="7A650C8A" w14:textId="7E96EE7F" w:rsidR="00D06257" w:rsidRPr="003B6F52" w:rsidRDefault="00D06257" w:rsidP="00D06257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PROMO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A2FDB" id="Text Box 1" o:spid="_x0000_s1032" type="#_x0000_t202" style="position:absolute;margin-left:430.65pt;margin-top:31.15pt;width:127.05pt;height:102.3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" fillcolor="white [3201]" strokeweight="1.5pt">
                <v:textbox>
                  <w:txbxContent>
                    <w:p w14:paraId="19ADF22B" w14:textId="77777777" w:rsidR="00D06257" w:rsidRDefault="00D06257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>CHOCOLATE CALIENTE</w:t>
                      </w:r>
                    </w:p>
                    <w:p w14:paraId="0D6A0F75" w14:textId="7F487498" w:rsidR="00D06257" w:rsidRDefault="00D06257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 xml:space="preserve"> +</w:t>
                      </w:r>
                    </w:p>
                    <w:p w14:paraId="28F9C597" w14:textId="7233B82E" w:rsidR="00D06257" w:rsidRPr="003B6F52" w:rsidRDefault="00E87C0C" w:rsidP="00D06257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>2</w:t>
                      </w:r>
                      <w:r w:rsidR="00D06257">
                        <w:rPr>
                          <w:color w:val="auto"/>
                          <w:sz w:val="24"/>
                          <w:szCs w:val="24"/>
                          <w:lang w:val="es-AR"/>
                        </w:rPr>
                        <w:t xml:space="preserve"> MEDIALUNAS</w:t>
                      </w:r>
                    </w:p>
                    <w:p w14:paraId="38DFBD11" w14:textId="77777777" w:rsidR="00D06257" w:rsidRPr="003B6F52" w:rsidRDefault="00D06257" w:rsidP="00D06257">
                      <w:pPr>
                        <w:jc w:val="center"/>
                        <w:rPr>
                          <w:b/>
                          <w:bCs/>
                          <w:color w:val="auto"/>
                          <w:sz w:val="2"/>
                          <w:szCs w:val="2"/>
                          <w:lang w:val="es-AR"/>
                        </w:rPr>
                      </w:pPr>
                    </w:p>
                    <w:p w14:paraId="7A650C8A" w14:textId="7E96EE7F" w:rsidR="00D06257" w:rsidRPr="003B6F52" w:rsidRDefault="00D06257" w:rsidP="00D06257">
                      <w:pPr>
                        <w:jc w:val="center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  <w:t>PROMO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6A8828" w14:textId="79CB6899" w:rsidR="003B6F52" w:rsidRPr="003B6F52" w:rsidRDefault="00A0442A" w:rsidP="00914D16">
      <w:pPr>
        <w:pStyle w:val="Ttulo"/>
        <w:rPr>
          <w:color w:val="auto"/>
          <w:sz w:val="24"/>
          <w:szCs w:val="24"/>
        </w:rPr>
      </w:pPr>
      <w:r w:rsidRPr="003B6F52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3C3FFBC" wp14:editId="117028AF">
                <wp:simplePos x="0" y="0"/>
                <wp:positionH relativeFrom="column">
                  <wp:posOffset>3723640</wp:posOffset>
                </wp:positionH>
                <wp:positionV relativeFrom="paragraph">
                  <wp:posOffset>231140</wp:posOffset>
                </wp:positionV>
                <wp:extent cx="1611630" cy="1299210"/>
                <wp:effectExtent l="0" t="0" r="26670" b="15240"/>
                <wp:wrapTopAndBottom/>
                <wp:docPr id="17799290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1299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E7D47" w14:textId="77777777" w:rsidR="00A0442A" w:rsidRDefault="00A0442A" w:rsidP="00A0442A">
                            <w:pPr>
                              <w:spacing w:after="0" w:line="240" w:lineRule="auto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</w:pPr>
                          </w:p>
                          <w:p w14:paraId="6197230F" w14:textId="77777777" w:rsidR="00A0442A" w:rsidRDefault="00A0442A" w:rsidP="00A0442A">
                            <w:pPr>
                              <w:spacing w:after="0" w:line="240" w:lineRule="auto"/>
                              <w:ind w:right="-184" w:hanging="142"/>
                              <w:jc w:val="center"/>
                              <w:rPr>
                                <w:color w:val="auto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BROWNIE/</w:t>
                            </w:r>
                            <w:r w:rsidRPr="00A0442A">
                              <w:rPr>
                                <w:color w:val="auto"/>
                                <w:lang w:val="es-AR"/>
                              </w:rPr>
                              <w:t>PASTAFROLA</w:t>
                            </w:r>
                          </w:p>
                          <w:p w14:paraId="309A3597" w14:textId="030E95D8" w:rsidR="00A0442A" w:rsidRDefault="00A0442A" w:rsidP="00A0442A">
                            <w:pPr>
                              <w:spacing w:after="0" w:line="240" w:lineRule="auto"/>
                              <w:ind w:right="-184" w:hanging="142"/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+</w:t>
                            </w:r>
                          </w:p>
                          <w:p w14:paraId="6CF5F6E0" w14:textId="04351579" w:rsidR="00A0442A" w:rsidRPr="00A0442A" w:rsidRDefault="00A0442A" w:rsidP="00A0442A">
                            <w:pPr>
                              <w:spacing w:after="0" w:line="240" w:lineRule="auto"/>
                              <w:ind w:left="-142" w:right="-184"/>
                              <w:jc w:val="center"/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</w:pPr>
                            <w:r w:rsidRPr="00A0442A"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C</w:t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  <w:lang w:val="es-AR"/>
                              </w:rPr>
                              <w:t>AFÉ CON LECHE</w:t>
                            </w:r>
                          </w:p>
                          <w:p w14:paraId="2706A79E" w14:textId="77777777" w:rsidR="00A0442A" w:rsidRPr="003B6F52" w:rsidRDefault="00A0442A" w:rsidP="00A0442A">
                            <w:pPr>
                              <w:ind w:hanging="142"/>
                              <w:jc w:val="center"/>
                              <w:rPr>
                                <w:b/>
                                <w:bCs/>
                                <w:color w:val="auto"/>
                                <w:sz w:val="2"/>
                                <w:szCs w:val="2"/>
                                <w:lang w:val="es-AR"/>
                              </w:rPr>
                            </w:pPr>
                          </w:p>
                          <w:p w14:paraId="45590FFF" w14:textId="34969BEC" w:rsidR="00A0442A" w:rsidRPr="003B6F52" w:rsidRDefault="00A0442A" w:rsidP="00A0442A">
                            <w:pPr>
                              <w:ind w:right="-190" w:hanging="142"/>
                              <w:jc w:val="center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s-AR"/>
                              </w:rPr>
                              <w:t>PROMO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3FFBC" id="_x0000_s1033" type="#_x0000_t202" style="position:absolute;margin-left:293.2pt;margin-top:18.2pt;width:126.9pt;height:102.3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2eEOwIAAIUEAAAOAAAAZHJzL2Uyb0RvYy54bWysVE1v2zAMvQ/YfxB0X2xnadoE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" fillcolor="white [3201]" strokeweight="1.5pt">
                <v:textbox>
                  <w:txbxContent>
                    <w:p w14:paraId="3F8E7D47" w14:textId="77777777" w:rsidR="00A0442A" w:rsidRDefault="00A0442A" w:rsidP="00A0442A">
                      <w:pPr>
                        <w:spacing w:after="0" w:line="240" w:lineRule="auto"/>
                        <w:jc w:val="center"/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</w:pPr>
                    </w:p>
                    <w:p w14:paraId="6197230F" w14:textId="77777777" w:rsidR="00A0442A" w:rsidRDefault="00A0442A" w:rsidP="00A0442A">
                      <w:pPr>
                        <w:spacing w:after="0" w:line="240" w:lineRule="auto"/>
                        <w:ind w:right="-184" w:hanging="142"/>
                        <w:jc w:val="center"/>
                        <w:rPr>
                          <w:color w:val="auto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BROWNIE/</w:t>
                      </w:r>
                      <w:r w:rsidRPr="00A0442A">
                        <w:rPr>
                          <w:color w:val="auto"/>
                          <w:lang w:val="es-AR"/>
                        </w:rPr>
                        <w:t>PASTAFROLA</w:t>
                      </w:r>
                    </w:p>
                    <w:p w14:paraId="309A3597" w14:textId="030E95D8" w:rsidR="00A0442A" w:rsidRDefault="00A0442A" w:rsidP="00A0442A">
                      <w:pPr>
                        <w:spacing w:after="0" w:line="240" w:lineRule="auto"/>
                        <w:ind w:right="-184" w:hanging="142"/>
                        <w:jc w:val="center"/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8"/>
                          <w:szCs w:val="28"/>
                          <w:lang w:val="es-AR"/>
                        </w:rPr>
                        <w:t>+</w:t>
                      </w:r>
                    </w:p>
                    <w:p w14:paraId="6CF5F6E0" w14:textId="04351579" w:rsidR="00A0442A" w:rsidRPr="00A0442A" w:rsidRDefault="00A0442A" w:rsidP="00A0442A">
                      <w:pPr>
                        <w:spacing w:after="0" w:line="240" w:lineRule="auto"/>
                        <w:ind w:left="-142" w:right="-184"/>
                        <w:jc w:val="center"/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</w:pPr>
                      <w:r w:rsidRPr="00A0442A"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C</w:t>
                      </w:r>
                      <w:r>
                        <w:rPr>
                          <w:color w:val="auto"/>
                          <w:sz w:val="22"/>
                          <w:szCs w:val="22"/>
                          <w:lang w:val="es-AR"/>
                        </w:rPr>
                        <w:t>AFÉ CON LECHE</w:t>
                      </w:r>
                    </w:p>
                    <w:p w14:paraId="2706A79E" w14:textId="77777777" w:rsidR="00A0442A" w:rsidRPr="003B6F52" w:rsidRDefault="00A0442A" w:rsidP="00A0442A">
                      <w:pPr>
                        <w:ind w:hanging="142"/>
                        <w:jc w:val="center"/>
                        <w:rPr>
                          <w:b/>
                          <w:bCs/>
                          <w:color w:val="auto"/>
                          <w:sz w:val="2"/>
                          <w:szCs w:val="2"/>
                          <w:lang w:val="es-AR"/>
                        </w:rPr>
                      </w:pPr>
                    </w:p>
                    <w:p w14:paraId="45590FFF" w14:textId="34969BEC" w:rsidR="00A0442A" w:rsidRPr="003B6F52" w:rsidRDefault="00A0442A" w:rsidP="00A0442A">
                      <w:pPr>
                        <w:ind w:right="-190" w:hanging="142"/>
                        <w:jc w:val="center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s-AR"/>
                        </w:rPr>
                        <w:t>PROMO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pPr w:leftFromText="141" w:rightFromText="141" w:vertAnchor="text" w:tblpY="1"/>
        <w:tblOverlap w:val="nev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age layout for 2 interior booklet pages"/>
      </w:tblPr>
      <w:tblGrid>
        <w:gridCol w:w="5031"/>
        <w:gridCol w:w="607"/>
        <w:gridCol w:w="607"/>
        <w:gridCol w:w="4855"/>
      </w:tblGrid>
      <w:tr w:rsidR="003B6F52" w:rsidRPr="001449B5" w14:paraId="2B7DB584" w14:textId="77777777" w:rsidTr="0054333B">
        <w:trPr>
          <w:trHeight w:hRule="exact" w:val="14881"/>
        </w:trPr>
        <w:tc>
          <w:tcPr>
            <w:tcW w:w="6192" w:type="dxa"/>
          </w:tcPr>
          <w:p w14:paraId="03141B86" w14:textId="5EC5C7B9" w:rsidR="00C279C9" w:rsidRPr="00C54D96" w:rsidRDefault="00C279C9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lastRenderedPageBreak/>
              <w:t>CAFETERIA</w:t>
            </w:r>
          </w:p>
          <w:p w14:paraId="35709309" w14:textId="1F252050" w:rsidR="00C279C9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8F3857F" wp14:editId="5E3E1EEB">
                      <wp:simplePos x="0" y="0"/>
                      <wp:positionH relativeFrom="column">
                        <wp:posOffset>-3648</wp:posOffset>
                      </wp:positionH>
                      <wp:positionV relativeFrom="paragraph">
                        <wp:posOffset>22417</wp:posOffset>
                      </wp:positionV>
                      <wp:extent cx="2945219" cy="9525"/>
                      <wp:effectExtent l="0" t="0" r="26670" b="28575"/>
                      <wp:wrapNone/>
                      <wp:docPr id="20" name="Straight Connector 2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219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476DB9" id="Straight Connector 20" o:spid="_x0000_s1026" alt="&quot;&quot;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.75pt" to="231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AC59252" w14:textId="300A98F0" w:rsidR="00C279C9" w:rsidRPr="00C54D96" w:rsidRDefault="00C279C9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CAFÉ                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{{p13}}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2BEC93B6" w14:textId="2DEB6CF5" w:rsidR="00C279C9" w:rsidRPr="00C54D96" w:rsidRDefault="00C279C9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BBFC38D" w14:textId="6E0AF044" w:rsidR="00C279C9" w:rsidRPr="00C54D96" w:rsidRDefault="00C279C9" w:rsidP="0054333B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CAFÉ C/ LECHE</w:t>
            </w:r>
            <w:r w:rsidR="00AA585D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</w:t>
            </w:r>
            <w:r w:rsidR="00AD58F7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{{p14}}</w:t>
            </w:r>
            <w:r w:rsidR="00AA585D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</w:p>
          <w:p w14:paraId="4044196E" w14:textId="0F90621D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1109B26" w14:textId="112B59F5" w:rsidR="00AA585D" w:rsidRPr="00C54D96" w:rsidRDefault="00AA585D" w:rsidP="00A649C2">
            <w:pPr>
              <w:pStyle w:val="Ttulo"/>
              <w:tabs>
                <w:tab w:val="left" w:pos="360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CAFÉ C/ LECHE + </w:t>
            </w:r>
            <w:r w:rsidR="00D17F0E">
              <w:rPr>
                <w:color w:val="auto"/>
                <w:sz w:val="22"/>
                <w:szCs w:val="22"/>
                <w:lang w:val="es-AR"/>
              </w:rPr>
              <w:t>2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MEDIALUNAS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PROMO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672BE87D" w14:textId="1A82E3D8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2A6BA68B" w14:textId="163CB994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CAPUCHINO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{{p15}}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</w:p>
          <w:p w14:paraId="19A07C63" w14:textId="3CD09764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4B706D3" w14:textId="75732897" w:rsidR="00374784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SUBMARINO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{{p16}}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</w:p>
          <w:p w14:paraId="0EBADE29" w14:textId="77777777" w:rsidR="00374784" w:rsidRPr="00C54D96" w:rsidRDefault="00374784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A5876EA" w14:textId="77777777" w:rsidR="00A649C2" w:rsidRPr="00C54D96" w:rsidRDefault="00374784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CHOCOLATE CALIENTE + </w:t>
            </w:r>
          </w:p>
          <w:p w14:paraId="294C9E5D" w14:textId="5331E1DB" w:rsidR="00AA585D" w:rsidRPr="00C54D96" w:rsidRDefault="005C05FA" w:rsidP="00A649C2">
            <w:pPr>
              <w:pStyle w:val="Ttulo"/>
              <w:tabs>
                <w:tab w:val="left" w:pos="3600"/>
              </w:tabs>
              <w:rPr>
                <w:color w:val="auto"/>
                <w:sz w:val="22"/>
                <w:szCs w:val="22"/>
                <w:lang w:val="es-AR"/>
              </w:rPr>
            </w:pPr>
            <w:r>
              <w:rPr>
                <w:color w:val="auto"/>
                <w:sz w:val="22"/>
                <w:szCs w:val="22"/>
                <w:lang w:val="es-AR"/>
              </w:rPr>
              <w:t>2</w:t>
            </w:r>
            <w:r w:rsidR="00A649C2" w:rsidRPr="00C54D96">
              <w:rPr>
                <w:color w:val="auto"/>
                <w:sz w:val="22"/>
                <w:szCs w:val="22"/>
                <w:lang w:val="es-AR"/>
              </w:rPr>
              <w:t xml:space="preserve"> MEDIALUNAS                                          PROMO</w:t>
            </w:r>
            <w:r w:rsidR="0021290E" w:rsidRPr="00C54D96">
              <w:rPr>
                <w:color w:val="auto"/>
                <w:sz w:val="22"/>
                <w:szCs w:val="22"/>
                <w:lang w:val="es-AR"/>
              </w:rPr>
              <w:t xml:space="preserve">                 </w:t>
            </w:r>
          </w:p>
          <w:p w14:paraId="1B6C8370" w14:textId="2CFB0FDE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69C899F" w14:textId="0DE9931B" w:rsidR="00AA585D" w:rsidRPr="00C54D96" w:rsidRDefault="00AA585D" w:rsidP="00D06C9F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TÉ C/ LIMÓN</w:t>
            </w:r>
            <w:r w:rsidR="00D06C9F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{{p17}}</w:t>
            </w:r>
          </w:p>
          <w:p w14:paraId="496B8F65" w14:textId="3E68F1C7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5B104232" w14:textId="6E45806E" w:rsidR="00AA585D" w:rsidRPr="00C54D96" w:rsidRDefault="00AA585D" w:rsidP="00D06C9F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TÉ C/LECHE</w:t>
            </w:r>
            <w:r w:rsidR="00D06C9F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{{p18}}</w:t>
            </w:r>
          </w:p>
          <w:p w14:paraId="305D34DE" w14:textId="02C1E738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3ADBFD6" w14:textId="4B7F3FFF" w:rsidR="00AA585D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537A17">
              <w:rPr>
                <w:color w:val="auto"/>
                <w:sz w:val="21"/>
                <w:szCs w:val="21"/>
                <w:lang w:val="es-AR"/>
              </w:rPr>
              <w:t>MEDIALUNAS</w:t>
            </w:r>
            <w:r w:rsidR="00537A17" w:rsidRPr="00537A17">
              <w:rPr>
                <w:color w:val="auto"/>
                <w:sz w:val="21"/>
                <w:szCs w:val="21"/>
                <w:lang w:val="es-AR"/>
              </w:rPr>
              <w:t xml:space="preserve"> C/ JAMÓN Y QUESO</w:t>
            </w:r>
            <w:r w:rsidR="00537A17">
              <w:rPr>
                <w:color w:val="auto"/>
                <w:sz w:val="21"/>
                <w:szCs w:val="21"/>
                <w:lang w:val="es-AR"/>
              </w:rPr>
              <w:t xml:space="preserve">          </w:t>
            </w:r>
            <w:r w:rsidR="00537A17" w:rsidRPr="00537A17">
              <w:rPr>
                <w:color w:val="auto"/>
                <w:sz w:val="22"/>
                <w:szCs w:val="22"/>
                <w:lang w:val="es-AR"/>
              </w:rPr>
              <w:t>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{{p19}}</w:t>
            </w:r>
          </w:p>
          <w:p w14:paraId="60A25EC1" w14:textId="77777777" w:rsidR="00EE1961" w:rsidRDefault="00EE1961" w:rsidP="00903239">
            <w:pPr>
              <w:pStyle w:val="Ttulo"/>
              <w:rPr>
                <w:color w:val="auto"/>
                <w:sz w:val="21"/>
                <w:szCs w:val="21"/>
                <w:lang w:val="es-AR"/>
              </w:rPr>
            </w:pPr>
          </w:p>
          <w:p w14:paraId="0DA31FA2" w14:textId="331B2FEA" w:rsidR="00EE1961" w:rsidRPr="00537A17" w:rsidRDefault="00EE1961" w:rsidP="00903239">
            <w:pPr>
              <w:pStyle w:val="Ttulo"/>
              <w:rPr>
                <w:color w:val="auto"/>
                <w:sz w:val="21"/>
                <w:szCs w:val="21"/>
                <w:lang w:val="es-AR"/>
              </w:rPr>
            </w:pPr>
            <w:r>
              <w:rPr>
                <w:color w:val="auto"/>
                <w:sz w:val="21"/>
                <w:szCs w:val="21"/>
                <w:lang w:val="es-AR"/>
              </w:rPr>
              <w:t xml:space="preserve">PASTAFROLA </w:t>
            </w:r>
            <w:r w:rsidR="00E64D79">
              <w:rPr>
                <w:color w:val="auto"/>
                <w:sz w:val="21"/>
                <w:szCs w:val="21"/>
                <w:lang w:val="es-AR"/>
              </w:rPr>
              <w:t>O</w:t>
            </w:r>
            <w:r>
              <w:rPr>
                <w:color w:val="auto"/>
                <w:sz w:val="21"/>
                <w:szCs w:val="21"/>
                <w:lang w:val="es-AR"/>
              </w:rPr>
              <w:t xml:space="preserve"> BROWNIE                         $</w:t>
            </w:r>
            <w:r w:rsidR="00FC6C8D">
              <w:rPr>
                <w:color w:val="auto"/>
                <w:sz w:val="24"/>
                <w:szCs w:val="24"/>
                <w:lang w:val="es-AR"/>
              </w:rPr>
              <w:t>{{p20}}</w:t>
            </w:r>
          </w:p>
          <w:p w14:paraId="48F22490" w14:textId="1ED50574" w:rsidR="00AA585D" w:rsidRPr="00C54D96" w:rsidRDefault="00AA585D" w:rsidP="00A649C2">
            <w:pPr>
              <w:pStyle w:val="Ttulo"/>
              <w:tabs>
                <w:tab w:val="left" w:pos="3544"/>
              </w:tabs>
              <w:rPr>
                <w:color w:val="auto"/>
                <w:sz w:val="24"/>
                <w:szCs w:val="24"/>
                <w:lang w:val="es-AR"/>
              </w:rPr>
            </w:pPr>
          </w:p>
          <w:p w14:paraId="24A004DA" w14:textId="58899753" w:rsidR="00AA585D" w:rsidRPr="00C54D96" w:rsidRDefault="00AA585D" w:rsidP="00A649C2">
            <w:pPr>
              <w:pStyle w:val="Ttulo"/>
              <w:tabs>
                <w:tab w:val="left" w:pos="3544"/>
              </w:tabs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SANDWICHER</w:t>
            </w:r>
            <w:r w:rsidR="004312F1"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IA</w:t>
            </w:r>
          </w:p>
          <w:p w14:paraId="29E6E900" w14:textId="317F3481" w:rsidR="00AA585D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E43557" wp14:editId="4EDA97DB">
                      <wp:simplePos x="0" y="0"/>
                      <wp:positionH relativeFrom="column">
                        <wp:posOffset>-3647</wp:posOffset>
                      </wp:positionH>
                      <wp:positionV relativeFrom="paragraph">
                        <wp:posOffset>22210</wp:posOffset>
                      </wp:positionV>
                      <wp:extent cx="2966484" cy="7445"/>
                      <wp:effectExtent l="0" t="0" r="24765" b="31115"/>
                      <wp:wrapNone/>
                      <wp:docPr id="22" name="Straight Connector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744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DE3AD" id="Straight Connector 22" o:spid="_x0000_s1026" alt="&quot;&quot;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.75pt" to="233.3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412234B" w14:textId="44F92F28" w:rsidR="00AA585D" w:rsidRPr="00C54D96" w:rsidRDefault="00AA585D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FRANCÉS-PEBETE</w:t>
            </w:r>
          </w:p>
          <w:p w14:paraId="2692F629" w14:textId="77777777" w:rsidR="00AA585D" w:rsidRPr="00C54D96" w:rsidRDefault="00AA585D" w:rsidP="00903239">
            <w:pPr>
              <w:pStyle w:val="Ttulo"/>
              <w:jc w:val="center"/>
              <w:rPr>
                <w:color w:val="auto"/>
                <w:sz w:val="22"/>
                <w:szCs w:val="22"/>
                <w:lang w:val="es-AR"/>
              </w:rPr>
            </w:pPr>
          </w:p>
          <w:p w14:paraId="1A857B9F" w14:textId="417E44D8" w:rsidR="00AA585D" w:rsidRPr="00C54D96" w:rsidRDefault="00AA585D" w:rsidP="00ED53C8">
            <w:pPr>
              <w:pStyle w:val="Ttulo"/>
              <w:tabs>
                <w:tab w:val="left" w:pos="3617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JAMÓN COCIDO Y QUESO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D8431B">
              <w:rPr>
                <w:color w:val="auto"/>
                <w:sz w:val="24"/>
                <w:szCs w:val="24"/>
                <w:lang w:val="es-AR"/>
              </w:rPr>
              <w:t>{{p</w:t>
            </w:r>
            <w:r w:rsidR="00107E39">
              <w:rPr>
                <w:color w:val="auto"/>
                <w:sz w:val="24"/>
                <w:szCs w:val="24"/>
                <w:lang w:val="es-AR"/>
              </w:rPr>
              <w:t>30</w:t>
            </w:r>
            <w:r w:rsidR="00D8431B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</w:t>
            </w:r>
          </w:p>
          <w:p w14:paraId="5E80788F" w14:textId="019DF991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247BED92" w14:textId="524803FD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SALAME Y QUESO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{{p31}}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2E894AB6" w14:textId="6403E495" w:rsidR="00AA585D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9E054FD" w14:textId="77777777" w:rsidR="00ED53C8" w:rsidRPr="00C54D96" w:rsidRDefault="00AA585D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 COCIDO-QUESO,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TOMATE </w:t>
            </w:r>
          </w:p>
          <w:p w14:paraId="04651860" w14:textId="4C139BA0" w:rsidR="00AA585D" w:rsidRPr="00C54D96" w:rsidRDefault="00AA585D" w:rsidP="0054333B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Y HUEVO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{{p32}}</w:t>
            </w:r>
          </w:p>
          <w:p w14:paraId="20E53E8F" w14:textId="159DB477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5C42C03" w14:textId="2748920A" w:rsidR="004312F1" w:rsidRPr="00C54D96" w:rsidRDefault="004312F1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TRIPLES DE MIGA</w:t>
            </w:r>
          </w:p>
          <w:p w14:paraId="26174EF2" w14:textId="77777777" w:rsidR="004312F1" w:rsidRPr="00C54D96" w:rsidRDefault="004312F1" w:rsidP="00903239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</w:p>
          <w:p w14:paraId="5BF8764F" w14:textId="4B44720D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JAMÓN Y QUESO                    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{{p33}}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</w:p>
          <w:p w14:paraId="5E20FBC4" w14:textId="673C4E10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0F8BA5D7" w14:textId="45C861BF" w:rsidR="004312F1" w:rsidRPr="00C54D96" w:rsidRDefault="001449B5" w:rsidP="0054333B">
            <w:pPr>
              <w:pStyle w:val="Ttulo"/>
              <w:tabs>
                <w:tab w:val="left" w:pos="3686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JAMÓN, TOMATE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 Y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QUESO 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  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4312F1" w:rsidRPr="001449B5">
              <w:rPr>
                <w:color w:val="auto"/>
                <w:sz w:val="18"/>
                <w:szCs w:val="18"/>
                <w:lang w:val="es-AR"/>
              </w:rPr>
              <w:t xml:space="preserve">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{{p34}}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  <w:r w:rsidR="004312F1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</w:p>
          <w:p w14:paraId="1295AED9" w14:textId="13617DAC" w:rsidR="004312F1" w:rsidRPr="00C54D96" w:rsidRDefault="004312F1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9F984B0" w14:textId="6A6731F6" w:rsidR="00374784" w:rsidRPr="00C54D96" w:rsidRDefault="004312F1" w:rsidP="00374784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JAMÓN, TOMATE</w:t>
            </w:r>
            <w:r w:rsidR="0042637A" w:rsidRPr="00C54D96">
              <w:rPr>
                <w:color w:val="auto"/>
                <w:sz w:val="22"/>
                <w:szCs w:val="22"/>
                <w:lang w:val="es-AR"/>
              </w:rPr>
              <w:t xml:space="preserve">, QUESO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Y HUEVO      </w:t>
            </w:r>
            <w:r w:rsidR="007E4C3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{{p35}}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75A29E8F" w14:textId="282DA401" w:rsidR="00374784" w:rsidRPr="00C54D96" w:rsidRDefault="00374784" w:rsidP="00374784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5F460ED" wp14:editId="1B3753D1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5558155</wp:posOffset>
                      </wp:positionV>
                      <wp:extent cx="2945130" cy="9525"/>
                      <wp:effectExtent l="0" t="0" r="26670" b="28575"/>
                      <wp:wrapNone/>
                      <wp:docPr id="28" name="Straight Connector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130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7EA4CC" id="Straight Connector 28" o:spid="_x0000_s1026" alt="&quot;&quot;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437.65pt" to="261.3pt,4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0717A1EA" w14:textId="77777777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16"/>
                <w:szCs w:val="16"/>
                <w:lang w:val="es-AR"/>
              </w:rPr>
            </w:pPr>
          </w:p>
          <w:p w14:paraId="7AA9CE27" w14:textId="0FC80294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SÁNDWICHES CALIENTES</w:t>
            </w:r>
          </w:p>
          <w:p w14:paraId="5F56B842" w14:textId="5A8CF834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D1ADA19" wp14:editId="3A2DF0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2966484" cy="7445"/>
                      <wp:effectExtent l="0" t="0" r="24765" b="31115"/>
                      <wp:wrapNone/>
                      <wp:docPr id="9" name="Straight Connector 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744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D768D8" id="Straight Connector 9" o:spid="_x0000_s1026" alt="&quot;&quot;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pt" to="233.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1CE7B331" w14:textId="77777777" w:rsidR="00374784" w:rsidRPr="00C54D96" w:rsidRDefault="00374784" w:rsidP="00374784">
            <w:pPr>
              <w:pStyle w:val="Ttulo"/>
              <w:jc w:val="center"/>
              <w:rPr>
                <w:color w:val="auto"/>
                <w:sz w:val="22"/>
                <w:szCs w:val="22"/>
                <w:u w:val="single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u w:val="single"/>
                <w:lang w:val="es-AR"/>
              </w:rPr>
              <w:t>FRANCÉS-PEBETE</w:t>
            </w:r>
          </w:p>
          <w:p w14:paraId="7FD211E6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905A01D" w14:textId="6390AD69" w:rsidR="00374784" w:rsidRPr="00C54D96" w:rsidRDefault="00374784" w:rsidP="004C51B9">
            <w:pPr>
              <w:pStyle w:val="Ttulo"/>
              <w:tabs>
                <w:tab w:val="left" w:pos="3686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ESPECIAL DE MILANESA                         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{{p36}}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</w:t>
            </w:r>
          </w:p>
          <w:p w14:paraId="27DC403E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7995DD8" w14:textId="422B331E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C/ LECHUGA Y TOMATE    </w:t>
            </w:r>
            <w:r w:rsidR="004C51B9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4B548F">
              <w:rPr>
                <w:color w:val="auto"/>
                <w:sz w:val="24"/>
                <w:szCs w:val="24"/>
                <w:lang w:val="es-AR"/>
              </w:rPr>
              <w:t>7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</w:t>
            </w:r>
          </w:p>
          <w:p w14:paraId="61B200B5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                        </w:t>
            </w:r>
          </w:p>
          <w:p w14:paraId="04D20669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MILANESA COMPLETA</w:t>
            </w:r>
          </w:p>
          <w:p w14:paraId="731992BE" w14:textId="667D4555" w:rsidR="007B1CB0" w:rsidRDefault="00374784" w:rsidP="004C51B9">
            <w:pPr>
              <w:pStyle w:val="Ttulo"/>
              <w:tabs>
                <w:tab w:val="left" w:pos="354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(lechuga-tomate-</w:t>
            </w:r>
            <w:r w:rsidR="008D103C" w:rsidRPr="00C54D96">
              <w:rPr>
                <w:color w:val="auto"/>
                <w:sz w:val="22"/>
                <w:szCs w:val="22"/>
                <w:lang w:val="es-AR"/>
              </w:rPr>
              <w:t>j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amón-ques</w:t>
            </w:r>
            <w:r w:rsidR="00723B63">
              <w:rPr>
                <w:color w:val="auto"/>
                <w:sz w:val="22"/>
                <w:szCs w:val="22"/>
                <w:lang w:val="es-AR"/>
              </w:rPr>
              <w:t>o-huevo)</w:t>
            </w:r>
            <w:r w:rsidR="007B1CB0">
              <w:rPr>
                <w:color w:val="auto"/>
                <w:sz w:val="22"/>
                <w:szCs w:val="22"/>
                <w:lang w:val="es-AR"/>
              </w:rPr>
              <w:t xml:space="preserve">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{{p3</w:t>
            </w:r>
            <w:r w:rsidR="004B548F">
              <w:rPr>
                <w:color w:val="auto"/>
                <w:sz w:val="24"/>
                <w:szCs w:val="24"/>
                <w:lang w:val="es-AR"/>
              </w:rPr>
              <w:t>8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</w:p>
          <w:p w14:paraId="7D677884" w14:textId="77777777" w:rsidR="00374784" w:rsidRPr="00C54D96" w:rsidRDefault="00374784" w:rsidP="00374784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79D17F7" w14:textId="690740AE" w:rsidR="00374784" w:rsidRPr="00C54D96" w:rsidRDefault="00374784" w:rsidP="00723B63">
            <w:pPr>
              <w:pStyle w:val="Ttulo"/>
              <w:tabs>
                <w:tab w:val="left" w:pos="3686"/>
                <w:tab w:val="left" w:pos="485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ESPECIAL DE POLLO                                  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</w:t>
            </w:r>
            <w:r w:rsidR="004B548F">
              <w:rPr>
                <w:color w:val="auto"/>
                <w:sz w:val="24"/>
                <w:szCs w:val="24"/>
                <w:lang w:val="es-AR"/>
              </w:rPr>
              <w:t>39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</w:t>
            </w:r>
          </w:p>
          <w:p w14:paraId="1FF834F4" w14:textId="77777777" w:rsidR="00723B63" w:rsidRDefault="00723B63" w:rsidP="00374784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20AD3799" w14:textId="4DC1D43E" w:rsidR="00374784" w:rsidRPr="00C54D96" w:rsidRDefault="00374784" w:rsidP="00374784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POLLO COMPLETO </w:t>
            </w:r>
          </w:p>
          <w:p w14:paraId="51FF2F6D" w14:textId="553D24C0" w:rsidR="005E5097" w:rsidRDefault="00374784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(jamón-queso-tomate</w:t>
            </w:r>
            <w:r w:rsidR="007B1CB0">
              <w:rPr>
                <w:color w:val="auto"/>
                <w:sz w:val="22"/>
                <w:szCs w:val="22"/>
                <w:lang w:val="es-AR"/>
              </w:rPr>
              <w:t>-</w:t>
            </w:r>
            <w:proofErr w:type="gramStart"/>
            <w:r w:rsidR="00507B87">
              <w:rPr>
                <w:color w:val="auto"/>
                <w:sz w:val="22"/>
                <w:szCs w:val="22"/>
                <w:lang w:val="es-AR"/>
              </w:rPr>
              <w:t>huevo)</w:t>
            </w:r>
            <w:r w:rsidR="00507B87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proofErr w:type="gramEnd"/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</w:t>
            </w:r>
            <w:r w:rsidR="00507B87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07E39">
              <w:rPr>
                <w:color w:val="auto"/>
                <w:sz w:val="24"/>
                <w:szCs w:val="24"/>
                <w:lang w:val="es-AR"/>
              </w:rPr>
              <w:t>{{p4</w:t>
            </w:r>
            <w:r w:rsidR="004B548F">
              <w:rPr>
                <w:color w:val="auto"/>
                <w:sz w:val="24"/>
                <w:szCs w:val="24"/>
                <w:lang w:val="es-AR"/>
              </w:rPr>
              <w:t>0</w:t>
            </w:r>
            <w:r w:rsidR="00107E39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</w:t>
            </w:r>
          </w:p>
          <w:p w14:paraId="23250453" w14:textId="77777777" w:rsidR="005E5097" w:rsidRDefault="005E5097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1A53E0EF" w14:textId="77777777" w:rsidR="005E5097" w:rsidRDefault="005E5097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7EB4E37A" w14:textId="5E23B141" w:rsidR="009D2335" w:rsidRPr="00C54D96" w:rsidRDefault="00374784" w:rsidP="00DE24D7">
            <w:pPr>
              <w:pStyle w:val="Ttulo"/>
              <w:tabs>
                <w:tab w:val="left" w:pos="3686"/>
                <w:tab w:val="left" w:pos="4838"/>
              </w:tabs>
              <w:rPr>
                <w:color w:val="auto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</w:t>
            </w:r>
          </w:p>
        </w:tc>
        <w:tc>
          <w:tcPr>
            <w:tcW w:w="864" w:type="dxa"/>
          </w:tcPr>
          <w:p w14:paraId="7C87CE94" w14:textId="578FFF69" w:rsidR="009D2335" w:rsidRPr="00C54D96" w:rsidRDefault="009D2335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</w:tcPr>
          <w:p w14:paraId="010D0F5C" w14:textId="44EC78EC" w:rsidR="009D2335" w:rsidRPr="00C54D96" w:rsidRDefault="00ED53C8" w:rsidP="00903239">
            <w:pPr>
              <w:pStyle w:val="Sinespaciado"/>
              <w:rPr>
                <w:color w:val="auto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C0B0AB9" wp14:editId="112CA3D4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1525270</wp:posOffset>
                      </wp:positionV>
                      <wp:extent cx="2945130" cy="9525"/>
                      <wp:effectExtent l="0" t="0" r="26670" b="28575"/>
                      <wp:wrapNone/>
                      <wp:docPr id="27" name="Straight Connector 2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130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E27EB" id="Straight Connector 27" o:spid="_x0000_s1026" alt="&quot;&quot;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pt,120.1pt" to="261.4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92" w:type="dxa"/>
          </w:tcPr>
          <w:p w14:paraId="293372D4" w14:textId="4FD67961" w:rsidR="00306712" w:rsidRPr="00C54D96" w:rsidRDefault="0030671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ENSALADAS</w:t>
            </w:r>
          </w:p>
          <w:p w14:paraId="35C8E68A" w14:textId="71FB67F6" w:rsidR="00306712" w:rsidRPr="00C54D96" w:rsidRDefault="003B6F5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49992C5" wp14:editId="5D79D67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35870</wp:posOffset>
                      </wp:positionV>
                      <wp:extent cx="2945219" cy="9525"/>
                      <wp:effectExtent l="0" t="0" r="26670" b="28575"/>
                      <wp:wrapNone/>
                      <wp:docPr id="26" name="Straight Connector 2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5219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1757B5" id="Straight Connector 26" o:spid="_x0000_s1026" alt="&quot;&quot;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.8pt" to="232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52E4E2B0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LECHUGA-TOMATE-ZANAHORIA-</w:t>
            </w:r>
          </w:p>
          <w:p w14:paraId="52C8C1F1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HUEVO-PAPA-CEBOLLA</w:t>
            </w:r>
          </w:p>
          <w:p w14:paraId="76FF42BD" w14:textId="77777777" w:rsidR="00306712" w:rsidRPr="00C54D96" w:rsidRDefault="00306712" w:rsidP="00A649C2">
            <w:pPr>
              <w:pStyle w:val="Ttulo"/>
              <w:tabs>
                <w:tab w:val="left" w:pos="3683"/>
              </w:tabs>
              <w:rPr>
                <w:color w:val="auto"/>
                <w:sz w:val="22"/>
                <w:szCs w:val="22"/>
                <w:lang w:val="es-AR"/>
              </w:rPr>
            </w:pPr>
          </w:p>
          <w:p w14:paraId="77410675" w14:textId="56F51E93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(COMBINACIÓN 3 </w:t>
            </w:r>
            <w:proofErr w:type="gramStart"/>
            <w:r w:rsidR="0095297A" w:rsidRPr="00C54D96">
              <w:rPr>
                <w:color w:val="auto"/>
                <w:sz w:val="22"/>
                <w:szCs w:val="22"/>
                <w:lang w:val="es-AR"/>
              </w:rPr>
              <w:t xml:space="preserve">GUSTOS)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proofErr w:type="gramEnd"/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</w:t>
            </w:r>
            <w:r w:rsidR="0095297A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4B548F">
              <w:rPr>
                <w:color w:val="auto"/>
                <w:sz w:val="24"/>
                <w:szCs w:val="24"/>
                <w:lang w:val="es-AR"/>
              </w:rPr>
              <w:t>{{p41}}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491B71E8" w14:textId="77777777" w:rsidR="00306712" w:rsidRPr="00C54D96" w:rsidRDefault="00306712" w:rsidP="00ED53C8">
            <w:pPr>
              <w:pStyle w:val="Ttulo"/>
              <w:tabs>
                <w:tab w:val="left" w:pos="0"/>
              </w:tabs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2FC0E8EB" w14:textId="0A8B8FC4" w:rsidR="00306712" w:rsidRPr="00C54D96" w:rsidRDefault="0030671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MINUTAS</w:t>
            </w:r>
          </w:p>
          <w:p w14:paraId="16B4420F" w14:textId="32375D00" w:rsidR="00306712" w:rsidRPr="00C54D96" w:rsidRDefault="00306712" w:rsidP="00903239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</w:p>
          <w:p w14:paraId="037A9F5E" w14:textId="1BECC7C5" w:rsidR="00306712" w:rsidRPr="00C54D96" w:rsidRDefault="00306712" w:rsidP="005F33F3">
            <w:pPr>
              <w:pStyle w:val="Ttulo"/>
              <w:tabs>
                <w:tab w:val="left" w:pos="0"/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                    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{{p21}}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</w:p>
          <w:p w14:paraId="4F15422E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82793E2" w14:textId="77777777" w:rsidR="00ED53C8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C/ </w:t>
            </w:r>
          </w:p>
          <w:p w14:paraId="3B994B0E" w14:textId="4AE55991" w:rsidR="00306712" w:rsidRPr="00C54D96" w:rsidRDefault="00DB4224" w:rsidP="00ED53C8">
            <w:pPr>
              <w:pStyle w:val="Ttulo"/>
              <w:tabs>
                <w:tab w:val="left" w:pos="3711"/>
              </w:tabs>
              <w:rPr>
                <w:color w:val="auto"/>
                <w:sz w:val="22"/>
                <w:szCs w:val="22"/>
                <w:lang w:val="es-AR"/>
              </w:rPr>
            </w:pPr>
            <w:r>
              <w:rPr>
                <w:color w:val="auto"/>
                <w:sz w:val="22"/>
                <w:szCs w:val="22"/>
                <w:lang w:val="es-AR"/>
              </w:rPr>
              <w:t>ENSALADA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O PURÉ  </w:t>
            </w:r>
            <w:r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{{p22}}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       </w:t>
            </w:r>
          </w:p>
          <w:p w14:paraId="1630ACA8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7004206D" w14:textId="77777777" w:rsidR="00ED53C8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DE TERNERA C/ </w:t>
            </w:r>
          </w:p>
          <w:p w14:paraId="75182268" w14:textId="7A021C56" w:rsidR="00306712" w:rsidRPr="00C54D96" w:rsidRDefault="00306712" w:rsidP="005F33F3">
            <w:pPr>
              <w:pStyle w:val="Ttulo"/>
              <w:tabs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FRITAS Y HUEVO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ED53C8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{{p23}}</w:t>
            </w:r>
          </w:p>
          <w:p w14:paraId="523B02CF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5C6259AF" w14:textId="77777777" w:rsidR="005F33F3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MILANESA NAPOLITANA C/ </w:t>
            </w:r>
          </w:p>
          <w:p w14:paraId="16A99B9A" w14:textId="72651FC7" w:rsidR="00306712" w:rsidRPr="00C54D96" w:rsidRDefault="00306712" w:rsidP="005F33F3">
            <w:pPr>
              <w:pStyle w:val="Ttulo"/>
              <w:tabs>
                <w:tab w:val="left" w:pos="3713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PURÉ O FRITAS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          </w:t>
            </w:r>
            <w:r w:rsidR="00EB635B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{{p24}}</w:t>
            </w:r>
          </w:p>
          <w:p w14:paraId="6FB88DF6" w14:textId="77777777" w:rsidR="00306712" w:rsidRPr="00DC3E25" w:rsidRDefault="00306712" w:rsidP="00903239">
            <w:pPr>
              <w:pStyle w:val="Ttulo"/>
              <w:rPr>
                <w:color w:val="auto"/>
                <w:sz w:val="22"/>
                <w:szCs w:val="22"/>
                <w:u w:val="single"/>
                <w:lang w:val="es-AR"/>
              </w:rPr>
            </w:pPr>
          </w:p>
          <w:p w14:paraId="72D13890" w14:textId="0B3DED5F" w:rsidR="00306712" w:rsidRPr="00C54D96" w:rsidRDefault="00306712" w:rsidP="005F33F3">
            <w:pPr>
              <w:pStyle w:val="Ttulo"/>
              <w:tabs>
                <w:tab w:val="left" w:pos="379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SUPREMA DE POLLO                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{{p25}}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</w:t>
            </w:r>
          </w:p>
          <w:p w14:paraId="78E16830" w14:textId="77777777" w:rsidR="00306712" w:rsidRPr="00C54D96" w:rsidRDefault="0030671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4B073EB1" w14:textId="77777777" w:rsidR="005F33F3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SUPREMA DE POLLO C/ </w:t>
            </w:r>
          </w:p>
          <w:p w14:paraId="2428DD3C" w14:textId="577C9F5A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PURÉ O </w:t>
            </w:r>
            <w:r w:rsidR="00B344A1">
              <w:rPr>
                <w:color w:val="auto"/>
                <w:sz w:val="22"/>
                <w:szCs w:val="22"/>
                <w:lang w:val="es-AR"/>
              </w:rPr>
              <w:t>ENSALADA MIXTA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</w:t>
            </w:r>
            <w:r w:rsidR="00B344A1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{{p26}}</w:t>
            </w:r>
          </w:p>
          <w:p w14:paraId="2087F28C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18BAB9E" w14:textId="2FE5DB7F" w:rsidR="000B5CF2" w:rsidRPr="00C54D96" w:rsidRDefault="000B5CF2" w:rsidP="005F33F3">
            <w:pPr>
              <w:pStyle w:val="Ttulo"/>
              <w:tabs>
                <w:tab w:val="left" w:pos="3855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PECHUGA DE POLLO GRILLÉ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="001C6BF9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{{p27}}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</w:t>
            </w:r>
          </w:p>
          <w:p w14:paraId="597BC44B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38877CBF" w14:textId="77777777" w:rsidR="005F33F3" w:rsidRPr="00C54D96" w:rsidRDefault="000B5CF2" w:rsidP="005F33F3">
            <w:pPr>
              <w:pStyle w:val="Ttulo"/>
              <w:tabs>
                <w:tab w:val="left" w:pos="0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>PECHUGA GRILLÉ C/</w:t>
            </w:r>
          </w:p>
          <w:p w14:paraId="17976E12" w14:textId="2AB2AC54" w:rsidR="000B5CF2" w:rsidRPr="00C54D96" w:rsidRDefault="000B5CF2" w:rsidP="005F33F3">
            <w:pPr>
              <w:pStyle w:val="Ttulo"/>
              <w:tabs>
                <w:tab w:val="left" w:pos="3714"/>
              </w:tabs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FRITAS O PURÉ         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               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{{p28}}</w:t>
            </w:r>
          </w:p>
          <w:p w14:paraId="1EE1A03D" w14:textId="77777777" w:rsidR="000B5CF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</w:p>
          <w:p w14:paraId="1C570641" w14:textId="567D504C" w:rsidR="00306712" w:rsidRPr="00C54D96" w:rsidRDefault="000B5CF2" w:rsidP="00903239">
            <w:pPr>
              <w:pStyle w:val="Ttulo"/>
              <w:rPr>
                <w:color w:val="auto"/>
                <w:sz w:val="22"/>
                <w:szCs w:val="22"/>
                <w:lang w:val="es-AR"/>
              </w:rPr>
            </w:pPr>
            <w:r w:rsidRPr="00C54D96">
              <w:rPr>
                <w:color w:val="auto"/>
                <w:sz w:val="22"/>
                <w:szCs w:val="22"/>
                <w:lang w:val="es-AR"/>
              </w:rPr>
              <w:t xml:space="preserve">OMELETTES JAMÓN Y QUESO                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 xml:space="preserve">  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  <w:r w:rsidR="005F33F3" w:rsidRPr="00C54D96">
              <w:rPr>
                <w:color w:val="auto"/>
                <w:sz w:val="22"/>
                <w:szCs w:val="22"/>
                <w:lang w:val="es-AR"/>
              </w:rPr>
              <w:t>$</w:t>
            </w:r>
            <w:r w:rsidR="001C6BF9">
              <w:rPr>
                <w:color w:val="auto"/>
                <w:sz w:val="24"/>
                <w:szCs w:val="24"/>
                <w:lang w:val="es-AR"/>
              </w:rPr>
              <w:t>{{p29}}</w:t>
            </w:r>
            <w:r w:rsidRPr="00C54D96">
              <w:rPr>
                <w:color w:val="auto"/>
                <w:sz w:val="22"/>
                <w:szCs w:val="22"/>
                <w:lang w:val="es-AR"/>
              </w:rPr>
              <w:t xml:space="preserve">                       </w:t>
            </w:r>
            <w:r w:rsidR="00306712" w:rsidRPr="00C54D96">
              <w:rPr>
                <w:color w:val="auto"/>
                <w:sz w:val="22"/>
                <w:szCs w:val="22"/>
                <w:lang w:val="es-AR"/>
              </w:rPr>
              <w:t xml:space="preserve"> </w:t>
            </w:r>
          </w:p>
          <w:p w14:paraId="3851163F" w14:textId="4AC7697A" w:rsidR="000B5CF2" w:rsidRPr="00C54D96" w:rsidRDefault="000B5CF2" w:rsidP="00903239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5B8A55CC" w14:textId="77777777" w:rsidR="00374784" w:rsidRPr="00C54D96" w:rsidRDefault="00374784" w:rsidP="00374784">
            <w:pPr>
              <w:pStyle w:val="Ttulo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  <w:r w:rsidRPr="00C54D96">
              <w:rPr>
                <w:rFonts w:ascii="Unispace" w:hAnsi="Unispace"/>
                <w:color w:val="auto"/>
                <w:sz w:val="36"/>
                <w:szCs w:val="36"/>
                <w:lang w:val="es-AR"/>
              </w:rPr>
              <w:t>PASTAS CASERAS</w:t>
            </w:r>
          </w:p>
          <w:p w14:paraId="650A551D" w14:textId="77777777" w:rsidR="00374784" w:rsidRPr="00C54D96" w:rsidRDefault="00374784" w:rsidP="00374784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  <w:r w:rsidRPr="003B6F52">
              <w:rPr>
                <w:rFonts w:ascii="Unispace" w:hAnsi="Unispace"/>
                <w:noProof/>
                <w:color w:val="auto"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E6ECCE2" wp14:editId="2BB6FAD4">
                      <wp:simplePos x="0" y="0"/>
                      <wp:positionH relativeFrom="column">
                        <wp:posOffset>1048</wp:posOffset>
                      </wp:positionH>
                      <wp:positionV relativeFrom="paragraph">
                        <wp:posOffset>17186</wp:posOffset>
                      </wp:positionV>
                      <wp:extent cx="2921330" cy="7331"/>
                      <wp:effectExtent l="0" t="0" r="31750" b="31115"/>
                      <wp:wrapNone/>
                      <wp:docPr id="17" name="Straight Connector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1330" cy="7331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CEA65" id="Straight Connector 17" o:spid="_x0000_s1026" alt="&quot;&quot;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.35pt" to="230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587029DA" w14:textId="6AF8904F" w:rsidR="00374784" w:rsidRPr="00C54D96" w:rsidRDefault="00374784" w:rsidP="00E73505">
            <w:pPr>
              <w:pStyle w:val="Ttulo"/>
              <w:jc w:val="center"/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                 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  </w:t>
            </w:r>
            <w:proofErr w:type="spellStart"/>
            <w:r w:rsidRPr="00C54D96">
              <w:rPr>
                <w:color w:val="auto"/>
                <w:sz w:val="24"/>
                <w:szCs w:val="24"/>
                <w:lang w:val="es-AR"/>
              </w:rPr>
              <w:t>Filetto</w:t>
            </w:r>
            <w:proofErr w:type="spellEnd"/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      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3C26F1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>c/estofado</w:t>
            </w:r>
          </w:p>
          <w:p w14:paraId="620274BF" w14:textId="255C8F77" w:rsidR="00374784" w:rsidRPr="001B1550" w:rsidRDefault="003C26F1" w:rsidP="00374784">
            <w:pPr>
              <w:pStyle w:val="Ttulo"/>
              <w:rPr>
                <w:color w:val="auto"/>
                <w:sz w:val="24"/>
                <w:szCs w:val="24"/>
                <w:u w:val="single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</w:p>
          <w:p w14:paraId="1345BA73" w14:textId="5D9CC7C8" w:rsidR="00374784" w:rsidRPr="00C54D96" w:rsidRDefault="00374784" w:rsidP="00786670">
            <w:pPr>
              <w:pStyle w:val="Ttulo"/>
              <w:tabs>
                <w:tab w:val="left" w:pos="3402"/>
                <w:tab w:val="left" w:pos="3821"/>
              </w:tabs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RAVIOLES         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786670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>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{{p42</w:t>
            </w:r>
            <w:proofErr w:type="gramStart"/>
            <w:r w:rsidR="00A73C80">
              <w:rPr>
                <w:color w:val="auto"/>
                <w:sz w:val="24"/>
                <w:szCs w:val="24"/>
                <w:lang w:val="es-AR"/>
              </w:rPr>
              <w:t>}}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</w:t>
            </w:r>
            <w:proofErr w:type="gramEnd"/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       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{{p43}}</w:t>
            </w: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  </w:t>
            </w:r>
          </w:p>
          <w:p w14:paraId="750E994D" w14:textId="77777777" w:rsidR="00374784" w:rsidRPr="00C54D96" w:rsidRDefault="00374784" w:rsidP="00374784">
            <w:pPr>
              <w:pStyle w:val="Ttulo"/>
              <w:rPr>
                <w:color w:val="auto"/>
                <w:sz w:val="24"/>
                <w:szCs w:val="24"/>
                <w:lang w:val="es-AR"/>
              </w:rPr>
            </w:pPr>
          </w:p>
          <w:p w14:paraId="4C1C22C5" w14:textId="3F75596F" w:rsidR="00374784" w:rsidRPr="00C54D96" w:rsidRDefault="00786670" w:rsidP="00786670">
            <w:pPr>
              <w:pStyle w:val="Ttulo"/>
              <w:tabs>
                <w:tab w:val="left" w:pos="3679"/>
              </w:tabs>
              <w:rPr>
                <w:color w:val="auto"/>
                <w:sz w:val="24"/>
                <w:szCs w:val="24"/>
                <w:lang w:val="es-AR"/>
              </w:rPr>
            </w:pPr>
            <w:r w:rsidRPr="00C54D96">
              <w:rPr>
                <w:color w:val="auto"/>
                <w:sz w:val="24"/>
                <w:szCs w:val="24"/>
                <w:lang w:val="es-AR"/>
              </w:rPr>
              <w:t xml:space="preserve"> 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>TALLARINES        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{{p44</w:t>
            </w:r>
            <w:proofErr w:type="gramStart"/>
            <w:r w:rsidR="00A73C80">
              <w:rPr>
                <w:color w:val="auto"/>
                <w:sz w:val="24"/>
                <w:szCs w:val="24"/>
                <w:lang w:val="es-AR"/>
              </w:rPr>
              <w:t>}}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072797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proofErr w:type="gramEnd"/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         </w:t>
            </w:r>
            <w:r w:rsidR="005C05FA">
              <w:rPr>
                <w:color w:val="auto"/>
                <w:sz w:val="24"/>
                <w:szCs w:val="24"/>
                <w:lang w:val="es-AR"/>
              </w:rPr>
              <w:t xml:space="preserve"> 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>$</w:t>
            </w:r>
            <w:r w:rsidR="00A73C80">
              <w:rPr>
                <w:color w:val="auto"/>
                <w:sz w:val="24"/>
                <w:szCs w:val="24"/>
                <w:lang w:val="es-AR"/>
              </w:rPr>
              <w:t>{{p45}}</w:t>
            </w:r>
            <w:r w:rsidR="00374784" w:rsidRPr="00C54D96">
              <w:rPr>
                <w:color w:val="auto"/>
                <w:sz w:val="24"/>
                <w:szCs w:val="24"/>
                <w:lang w:val="es-AR"/>
              </w:rPr>
              <w:t xml:space="preserve">                </w:t>
            </w:r>
          </w:p>
          <w:p w14:paraId="5F264DFA" w14:textId="77777777" w:rsidR="00374784" w:rsidRPr="00C54D96" w:rsidRDefault="00374784" w:rsidP="009A5933">
            <w:pPr>
              <w:pStyle w:val="Ttulo"/>
              <w:jc w:val="right"/>
              <w:rPr>
                <w:rFonts w:ascii="Unispace" w:hAnsi="Unispace"/>
                <w:color w:val="auto"/>
                <w:sz w:val="36"/>
                <w:szCs w:val="36"/>
                <w:lang w:val="es-AR"/>
              </w:rPr>
            </w:pPr>
          </w:p>
          <w:p w14:paraId="574BC649" w14:textId="613135B1" w:rsidR="00903239" w:rsidRPr="00C54D96" w:rsidRDefault="00903239" w:rsidP="00903239">
            <w:pPr>
              <w:pStyle w:val="Ttulo"/>
              <w:tabs>
                <w:tab w:val="left" w:pos="4838"/>
              </w:tabs>
              <w:rPr>
                <w:color w:val="auto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  <w:tblDescription w:val="Photo with item description"/>
            </w:tblPr>
            <w:tblGrid>
              <w:gridCol w:w="1704"/>
              <w:gridCol w:w="3151"/>
            </w:tblGrid>
            <w:tr w:rsidR="003B6F52" w:rsidRPr="001449B5" w14:paraId="0136D1B1" w14:textId="77777777">
              <w:tc>
                <w:tcPr>
                  <w:tcW w:w="2160" w:type="dxa"/>
                </w:tcPr>
                <w:p w14:paraId="00BBFF88" w14:textId="77777777" w:rsidR="009D2335" w:rsidRPr="00C54D96" w:rsidRDefault="009D2335" w:rsidP="004B3C6E">
                  <w:pPr>
                    <w:framePr w:hSpace="141" w:wrap="around" w:vAnchor="text" w:hAnchor="text" w:y="1"/>
                    <w:suppressOverlap/>
                    <w:rPr>
                      <w:color w:val="auto"/>
                      <w:lang w:val="es-AR"/>
                    </w:rPr>
                  </w:pPr>
                </w:p>
              </w:tc>
              <w:tc>
                <w:tcPr>
                  <w:tcW w:w="4032" w:type="dxa"/>
                </w:tcPr>
                <w:p w14:paraId="4746C66B" w14:textId="4E7835EF" w:rsidR="009D2335" w:rsidRPr="00C54D96" w:rsidRDefault="009D2335" w:rsidP="004B3C6E">
                  <w:pPr>
                    <w:framePr w:hSpace="141" w:wrap="around" w:vAnchor="text" w:hAnchor="text" w:y="1"/>
                    <w:suppressOverlap/>
                    <w:rPr>
                      <w:color w:val="auto"/>
                      <w:lang w:val="es-AR"/>
                    </w:rPr>
                  </w:pPr>
                </w:p>
              </w:tc>
            </w:tr>
          </w:tbl>
          <w:p w14:paraId="6EA42DCB" w14:textId="77777777" w:rsidR="009D2335" w:rsidRPr="00374B32" w:rsidRDefault="009D2335" w:rsidP="0054333B">
            <w:pPr>
              <w:tabs>
                <w:tab w:val="left" w:pos="3713"/>
              </w:tabs>
              <w:rPr>
                <w:color w:val="auto"/>
                <w:u w:val="single"/>
                <w:lang w:val="es-AR"/>
              </w:rPr>
            </w:pPr>
          </w:p>
        </w:tc>
      </w:tr>
      <w:tr w:rsidR="003B6F52" w:rsidRPr="001449B5" w14:paraId="51EEBEC3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10A94AAB" w14:textId="77777777" w:rsidR="00903239" w:rsidRPr="00C54D96" w:rsidRDefault="00903239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49A24110" w14:textId="77777777" w:rsidR="00903239" w:rsidRPr="00C54D96" w:rsidRDefault="00903239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70A6CC77" w14:textId="77777777" w:rsidR="00903239" w:rsidRPr="00C54D96" w:rsidRDefault="00903239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  <w:tr w:rsidR="005E5097" w:rsidRPr="001449B5" w14:paraId="4FB36591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437B6537" w14:textId="77777777" w:rsidR="005E5097" w:rsidRPr="00C54D96" w:rsidRDefault="005E5097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6FE6CBBD" w14:textId="77777777" w:rsidR="005E5097" w:rsidRPr="00C54D96" w:rsidRDefault="005E5097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04230CEC" w14:textId="77777777" w:rsidR="005E5097" w:rsidRPr="00C54D96" w:rsidRDefault="005E5097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  <w:tr w:rsidR="00CA5D42" w:rsidRPr="001449B5" w14:paraId="3A1B3628" w14:textId="77777777" w:rsidTr="00903239">
        <w:trPr>
          <w:gridAfter w:val="1"/>
          <w:wAfter w:w="6192" w:type="dxa"/>
          <w:trHeight w:hRule="exact" w:val="504"/>
        </w:trPr>
        <w:tc>
          <w:tcPr>
            <w:tcW w:w="6192" w:type="dxa"/>
            <w:vAlign w:val="bottom"/>
          </w:tcPr>
          <w:p w14:paraId="70CAEF1B" w14:textId="77777777" w:rsidR="00CA5D42" w:rsidRPr="00C54D96" w:rsidRDefault="00CA5D42" w:rsidP="00903239">
            <w:pPr>
              <w:pStyle w:val="Sinespaciado"/>
              <w:rPr>
                <w:rStyle w:val="Nmerodepgina"/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3443D353" w14:textId="77777777" w:rsidR="00CA5D42" w:rsidRPr="00C54D96" w:rsidRDefault="00CA5D42" w:rsidP="00903239">
            <w:pPr>
              <w:pStyle w:val="Sinespaciado"/>
              <w:rPr>
                <w:color w:val="auto"/>
                <w:lang w:val="es-AR"/>
              </w:rPr>
            </w:pPr>
          </w:p>
        </w:tc>
        <w:tc>
          <w:tcPr>
            <w:tcW w:w="864" w:type="dxa"/>
            <w:vAlign w:val="bottom"/>
          </w:tcPr>
          <w:p w14:paraId="290EDC03" w14:textId="77777777" w:rsidR="00CA5D42" w:rsidRPr="00C54D96" w:rsidRDefault="00CA5D42" w:rsidP="00903239">
            <w:pPr>
              <w:pStyle w:val="Sinespaciado"/>
              <w:rPr>
                <w:color w:val="auto"/>
                <w:lang w:val="es-AR"/>
              </w:rPr>
            </w:pPr>
          </w:p>
        </w:tc>
      </w:tr>
    </w:tbl>
    <w:p w14:paraId="4F1916CE" w14:textId="185B66B7" w:rsidR="009D2335" w:rsidRPr="00C54D96" w:rsidRDefault="009D2335" w:rsidP="00CA5D42">
      <w:pPr>
        <w:pStyle w:val="Sinespaciado"/>
        <w:rPr>
          <w:sz w:val="2"/>
          <w:szCs w:val="2"/>
          <w:lang w:val="es-AR"/>
        </w:rPr>
      </w:pPr>
    </w:p>
    <w:sectPr w:rsidR="009D2335" w:rsidRPr="00C54D96" w:rsidSect="005E3623">
      <w:pgSz w:w="12240" w:h="15840" w:code="1"/>
      <w:pgMar w:top="862" w:right="431" w:bottom="862" w:left="709" w:header="720" w:footer="720" w:gutter="0"/>
      <w:pgBorders w:display="notFirstPage" w:offsetFrom="page">
        <w:top w:val="zigZag" w:sz="8" w:space="24" w:color="auto"/>
        <w:left w:val="zigZag" w:sz="8" w:space="17" w:color="auto"/>
        <w:bottom w:val="zigZag" w:sz="8" w:space="24" w:color="auto"/>
        <w:right w:val="zigZag" w:sz="8" w:space="17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D222" w14:textId="77777777" w:rsidR="00675D92" w:rsidRDefault="00675D92" w:rsidP="004F1465">
      <w:pPr>
        <w:spacing w:after="0" w:line="240" w:lineRule="auto"/>
      </w:pPr>
      <w:r>
        <w:separator/>
      </w:r>
    </w:p>
  </w:endnote>
  <w:endnote w:type="continuationSeparator" w:id="0">
    <w:p w14:paraId="11A271B0" w14:textId="77777777" w:rsidR="00675D92" w:rsidRDefault="00675D92" w:rsidP="004F1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space">
    <w:altName w:val="Calibri"/>
    <w:charset w:val="00"/>
    <w:family w:val="modern"/>
    <w:pitch w:val="fixed"/>
    <w:sig w:usb0="A000002F" w:usb1="0000200A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DB84" w14:textId="77777777" w:rsidR="00675D92" w:rsidRDefault="00675D92" w:rsidP="004F1465">
      <w:pPr>
        <w:spacing w:after="0" w:line="240" w:lineRule="auto"/>
      </w:pPr>
      <w:r>
        <w:separator/>
      </w:r>
    </w:p>
  </w:footnote>
  <w:footnote w:type="continuationSeparator" w:id="0">
    <w:p w14:paraId="16EB3C7B" w14:textId="77777777" w:rsidR="00675D92" w:rsidRDefault="00675D92" w:rsidP="004F1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4C6A8A"/>
    <w:lvl w:ilvl="0">
      <w:start w:val="1"/>
      <w:numFmt w:val="bullet"/>
      <w:pStyle w:val="Listaconvietas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</w:abstractNum>
  <w:num w:numId="1" w16cid:durableId="207843969">
    <w:abstractNumId w:val="0"/>
  </w:num>
  <w:num w:numId="2" w16cid:durableId="459224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88"/>
    <w:rsid w:val="000059DF"/>
    <w:rsid w:val="00006F77"/>
    <w:rsid w:val="00014B6C"/>
    <w:rsid w:val="000447B4"/>
    <w:rsid w:val="00052C00"/>
    <w:rsid w:val="0006218E"/>
    <w:rsid w:val="00064819"/>
    <w:rsid w:val="000665F4"/>
    <w:rsid w:val="000676C1"/>
    <w:rsid w:val="00072797"/>
    <w:rsid w:val="0007744B"/>
    <w:rsid w:val="00077507"/>
    <w:rsid w:val="00092C17"/>
    <w:rsid w:val="000B3256"/>
    <w:rsid w:val="000B5CF2"/>
    <w:rsid w:val="00107E39"/>
    <w:rsid w:val="00112505"/>
    <w:rsid w:val="00114D3E"/>
    <w:rsid w:val="00115232"/>
    <w:rsid w:val="00116192"/>
    <w:rsid w:val="001213D1"/>
    <w:rsid w:val="00131875"/>
    <w:rsid w:val="001323BC"/>
    <w:rsid w:val="0013590C"/>
    <w:rsid w:val="00135A73"/>
    <w:rsid w:val="001449B5"/>
    <w:rsid w:val="0014653A"/>
    <w:rsid w:val="00146B7B"/>
    <w:rsid w:val="001779C8"/>
    <w:rsid w:val="001B1550"/>
    <w:rsid w:val="001C6BF9"/>
    <w:rsid w:val="001E0E20"/>
    <w:rsid w:val="001E45F6"/>
    <w:rsid w:val="002036EA"/>
    <w:rsid w:val="00210F98"/>
    <w:rsid w:val="0021290E"/>
    <w:rsid w:val="00216D93"/>
    <w:rsid w:val="00232BCF"/>
    <w:rsid w:val="00245A26"/>
    <w:rsid w:val="00252F6B"/>
    <w:rsid w:val="002562EB"/>
    <w:rsid w:val="002653F3"/>
    <w:rsid w:val="00272EB7"/>
    <w:rsid w:val="0029370A"/>
    <w:rsid w:val="002A04BE"/>
    <w:rsid w:val="002C6ECB"/>
    <w:rsid w:val="002D1F13"/>
    <w:rsid w:val="002D20BD"/>
    <w:rsid w:val="002E09DA"/>
    <w:rsid w:val="002E0F3F"/>
    <w:rsid w:val="0030272F"/>
    <w:rsid w:val="00306712"/>
    <w:rsid w:val="00310C6F"/>
    <w:rsid w:val="003248AB"/>
    <w:rsid w:val="00327AD1"/>
    <w:rsid w:val="003339F8"/>
    <w:rsid w:val="00336CC3"/>
    <w:rsid w:val="00357567"/>
    <w:rsid w:val="00363198"/>
    <w:rsid w:val="0036403B"/>
    <w:rsid w:val="00374784"/>
    <w:rsid w:val="00374B32"/>
    <w:rsid w:val="00380570"/>
    <w:rsid w:val="00385930"/>
    <w:rsid w:val="0039395E"/>
    <w:rsid w:val="003B6F52"/>
    <w:rsid w:val="003C26F1"/>
    <w:rsid w:val="003C4FC1"/>
    <w:rsid w:val="003D0306"/>
    <w:rsid w:val="003E456B"/>
    <w:rsid w:val="003F459C"/>
    <w:rsid w:val="004019AC"/>
    <w:rsid w:val="00404D11"/>
    <w:rsid w:val="004129EA"/>
    <w:rsid w:val="00416195"/>
    <w:rsid w:val="004170C3"/>
    <w:rsid w:val="0042637A"/>
    <w:rsid w:val="00430670"/>
    <w:rsid w:val="004312F1"/>
    <w:rsid w:val="004602EB"/>
    <w:rsid w:val="00471DB6"/>
    <w:rsid w:val="004A580E"/>
    <w:rsid w:val="004B1427"/>
    <w:rsid w:val="004B3C6E"/>
    <w:rsid w:val="004B548F"/>
    <w:rsid w:val="004C2B0F"/>
    <w:rsid w:val="004C51B9"/>
    <w:rsid w:val="004C73F1"/>
    <w:rsid w:val="004E38A4"/>
    <w:rsid w:val="004F1465"/>
    <w:rsid w:val="004F535E"/>
    <w:rsid w:val="004F7FC6"/>
    <w:rsid w:val="00507B87"/>
    <w:rsid w:val="00511F14"/>
    <w:rsid w:val="00530FEC"/>
    <w:rsid w:val="00537A17"/>
    <w:rsid w:val="0054333B"/>
    <w:rsid w:val="005567DF"/>
    <w:rsid w:val="0057235D"/>
    <w:rsid w:val="0057522A"/>
    <w:rsid w:val="00582759"/>
    <w:rsid w:val="005C05FA"/>
    <w:rsid w:val="005C0715"/>
    <w:rsid w:val="005C695B"/>
    <w:rsid w:val="005C743A"/>
    <w:rsid w:val="005D010B"/>
    <w:rsid w:val="005D37B5"/>
    <w:rsid w:val="005E3623"/>
    <w:rsid w:val="005E5097"/>
    <w:rsid w:val="005E74AB"/>
    <w:rsid w:val="005F33F3"/>
    <w:rsid w:val="005F687C"/>
    <w:rsid w:val="00604E7B"/>
    <w:rsid w:val="00605699"/>
    <w:rsid w:val="0062167B"/>
    <w:rsid w:val="00623413"/>
    <w:rsid w:val="006258EC"/>
    <w:rsid w:val="00632EBB"/>
    <w:rsid w:val="00640D8B"/>
    <w:rsid w:val="006426FA"/>
    <w:rsid w:val="00656DB0"/>
    <w:rsid w:val="0067096C"/>
    <w:rsid w:val="00675D92"/>
    <w:rsid w:val="00684373"/>
    <w:rsid w:val="006A239B"/>
    <w:rsid w:val="006A34BF"/>
    <w:rsid w:val="006B1825"/>
    <w:rsid w:val="006B4716"/>
    <w:rsid w:val="006B6532"/>
    <w:rsid w:val="006C4101"/>
    <w:rsid w:val="006C5D67"/>
    <w:rsid w:val="006D2540"/>
    <w:rsid w:val="006D3BE3"/>
    <w:rsid w:val="006E6E95"/>
    <w:rsid w:val="006F200A"/>
    <w:rsid w:val="006F6A1C"/>
    <w:rsid w:val="0070358B"/>
    <w:rsid w:val="0071179D"/>
    <w:rsid w:val="00723B63"/>
    <w:rsid w:val="00727A45"/>
    <w:rsid w:val="00730C45"/>
    <w:rsid w:val="0075265B"/>
    <w:rsid w:val="00763408"/>
    <w:rsid w:val="0077360A"/>
    <w:rsid w:val="00785F22"/>
    <w:rsid w:val="00786670"/>
    <w:rsid w:val="00790867"/>
    <w:rsid w:val="00791068"/>
    <w:rsid w:val="00792886"/>
    <w:rsid w:val="00796FFE"/>
    <w:rsid w:val="00797E75"/>
    <w:rsid w:val="007B1CB0"/>
    <w:rsid w:val="007B7BD9"/>
    <w:rsid w:val="007D0D50"/>
    <w:rsid w:val="007E4C36"/>
    <w:rsid w:val="007E61FB"/>
    <w:rsid w:val="007F10F5"/>
    <w:rsid w:val="007F33CA"/>
    <w:rsid w:val="00831A56"/>
    <w:rsid w:val="00833FF2"/>
    <w:rsid w:val="00835765"/>
    <w:rsid w:val="00843BDD"/>
    <w:rsid w:val="008501AC"/>
    <w:rsid w:val="00870836"/>
    <w:rsid w:val="00881CA8"/>
    <w:rsid w:val="0089282F"/>
    <w:rsid w:val="00895486"/>
    <w:rsid w:val="008B0C7D"/>
    <w:rsid w:val="008C4BAD"/>
    <w:rsid w:val="008D103C"/>
    <w:rsid w:val="008D570E"/>
    <w:rsid w:val="008E0F9E"/>
    <w:rsid w:val="008E1B8E"/>
    <w:rsid w:val="008F1A24"/>
    <w:rsid w:val="00903239"/>
    <w:rsid w:val="0091248A"/>
    <w:rsid w:val="00914D16"/>
    <w:rsid w:val="0093354D"/>
    <w:rsid w:val="00934A09"/>
    <w:rsid w:val="00945C9E"/>
    <w:rsid w:val="00951AEB"/>
    <w:rsid w:val="0095297A"/>
    <w:rsid w:val="00954F5F"/>
    <w:rsid w:val="009723AD"/>
    <w:rsid w:val="00973D76"/>
    <w:rsid w:val="00980A12"/>
    <w:rsid w:val="00984D60"/>
    <w:rsid w:val="00992BF0"/>
    <w:rsid w:val="009A5933"/>
    <w:rsid w:val="009D2335"/>
    <w:rsid w:val="009D2A90"/>
    <w:rsid w:val="009E2D30"/>
    <w:rsid w:val="00A0442A"/>
    <w:rsid w:val="00A1451C"/>
    <w:rsid w:val="00A30852"/>
    <w:rsid w:val="00A32747"/>
    <w:rsid w:val="00A32A5F"/>
    <w:rsid w:val="00A37049"/>
    <w:rsid w:val="00A37482"/>
    <w:rsid w:val="00A4786A"/>
    <w:rsid w:val="00A51916"/>
    <w:rsid w:val="00A649C2"/>
    <w:rsid w:val="00A73C80"/>
    <w:rsid w:val="00A8485F"/>
    <w:rsid w:val="00A85FF4"/>
    <w:rsid w:val="00A9780F"/>
    <w:rsid w:val="00AA585D"/>
    <w:rsid w:val="00AB259D"/>
    <w:rsid w:val="00AD58F7"/>
    <w:rsid w:val="00AE0311"/>
    <w:rsid w:val="00AE60FB"/>
    <w:rsid w:val="00AF3C96"/>
    <w:rsid w:val="00B20BDD"/>
    <w:rsid w:val="00B219C9"/>
    <w:rsid w:val="00B32EC2"/>
    <w:rsid w:val="00B344A1"/>
    <w:rsid w:val="00B477E8"/>
    <w:rsid w:val="00B51AC0"/>
    <w:rsid w:val="00B868FF"/>
    <w:rsid w:val="00BA472D"/>
    <w:rsid w:val="00BA4F3E"/>
    <w:rsid w:val="00BC2FEC"/>
    <w:rsid w:val="00BE0A22"/>
    <w:rsid w:val="00BE4473"/>
    <w:rsid w:val="00C04439"/>
    <w:rsid w:val="00C1287E"/>
    <w:rsid w:val="00C16319"/>
    <w:rsid w:val="00C22548"/>
    <w:rsid w:val="00C242E1"/>
    <w:rsid w:val="00C279C9"/>
    <w:rsid w:val="00C54D96"/>
    <w:rsid w:val="00C62E9E"/>
    <w:rsid w:val="00C742E5"/>
    <w:rsid w:val="00C76DF8"/>
    <w:rsid w:val="00CA4F1A"/>
    <w:rsid w:val="00CA5D42"/>
    <w:rsid w:val="00CB46A8"/>
    <w:rsid w:val="00CC0002"/>
    <w:rsid w:val="00CD1FE2"/>
    <w:rsid w:val="00D06257"/>
    <w:rsid w:val="00D06440"/>
    <w:rsid w:val="00D06C9F"/>
    <w:rsid w:val="00D1425C"/>
    <w:rsid w:val="00D14F36"/>
    <w:rsid w:val="00D17F0E"/>
    <w:rsid w:val="00D21B7F"/>
    <w:rsid w:val="00D2393A"/>
    <w:rsid w:val="00D34CBD"/>
    <w:rsid w:val="00D37DF0"/>
    <w:rsid w:val="00D763C2"/>
    <w:rsid w:val="00D83D04"/>
    <w:rsid w:val="00D8431B"/>
    <w:rsid w:val="00D8766B"/>
    <w:rsid w:val="00D91028"/>
    <w:rsid w:val="00D91385"/>
    <w:rsid w:val="00D97E13"/>
    <w:rsid w:val="00DA5AE6"/>
    <w:rsid w:val="00DB0B14"/>
    <w:rsid w:val="00DB3EC1"/>
    <w:rsid w:val="00DB4224"/>
    <w:rsid w:val="00DB549A"/>
    <w:rsid w:val="00DB72B9"/>
    <w:rsid w:val="00DB7637"/>
    <w:rsid w:val="00DC3E25"/>
    <w:rsid w:val="00DE24D7"/>
    <w:rsid w:val="00E06BE4"/>
    <w:rsid w:val="00E071E7"/>
    <w:rsid w:val="00E32379"/>
    <w:rsid w:val="00E36CA1"/>
    <w:rsid w:val="00E50F00"/>
    <w:rsid w:val="00E64D79"/>
    <w:rsid w:val="00E679D0"/>
    <w:rsid w:val="00E73505"/>
    <w:rsid w:val="00E741D8"/>
    <w:rsid w:val="00E75980"/>
    <w:rsid w:val="00E77AF7"/>
    <w:rsid w:val="00E87C0C"/>
    <w:rsid w:val="00E92615"/>
    <w:rsid w:val="00EB444C"/>
    <w:rsid w:val="00EB635B"/>
    <w:rsid w:val="00EC255A"/>
    <w:rsid w:val="00ED0469"/>
    <w:rsid w:val="00ED27CE"/>
    <w:rsid w:val="00ED53C8"/>
    <w:rsid w:val="00EE07EF"/>
    <w:rsid w:val="00EE1961"/>
    <w:rsid w:val="00EE6089"/>
    <w:rsid w:val="00EF2588"/>
    <w:rsid w:val="00F22C84"/>
    <w:rsid w:val="00F24671"/>
    <w:rsid w:val="00F33B1E"/>
    <w:rsid w:val="00F361C6"/>
    <w:rsid w:val="00F940AD"/>
    <w:rsid w:val="00FA0E17"/>
    <w:rsid w:val="00FB2D45"/>
    <w:rsid w:val="00FC6C8D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F5F38"/>
  <w15:chartTrackingRefBased/>
  <w15:docId w15:val="{6581A998-7190-4AE8-BF51-048F264F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 w:qFormat="1"/>
    <w:lsdException w:name="toc 2" w:semiHidden="1" w:uiPriority="1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198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480" w:line="240" w:lineRule="auto"/>
      <w:contextualSpacing/>
      <w:outlineLvl w:val="0"/>
    </w:pPr>
    <w:rPr>
      <w:rFonts w:asciiTheme="majorHAnsi" w:eastAsiaTheme="majorEastAsia" w:hAnsiTheme="majorHAnsi" w:cstheme="majorBidi"/>
      <w:sz w:val="58"/>
      <w:szCs w:val="5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198"/>
    <w:pPr>
      <w:keepNext/>
      <w:keepLines/>
      <w:spacing w:before="480" w:after="120"/>
      <w:contextualSpacing/>
      <w:outlineLvl w:val="1"/>
    </w:pPr>
    <w:rPr>
      <w:rFonts w:asciiTheme="majorHAnsi" w:eastAsiaTheme="majorEastAsia" w:hAnsiTheme="majorHAnsi" w:cstheme="majorBidi"/>
      <w:b/>
      <w:bCs/>
      <w:color w:val="75540F" w:themeColor="accent1" w:themeShade="8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3198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b/>
      <w:bCs/>
      <w:color w:val="75540F" w:themeColor="accent1" w:themeShade="80"/>
    </w:rPr>
  </w:style>
  <w:style w:type="paragraph" w:styleId="Ttulo5">
    <w:name w:val="heading 5"/>
    <w:basedOn w:val="Normal"/>
    <w:next w:val="Normal"/>
    <w:link w:val="Ttulo5Car"/>
    <w:uiPriority w:val="9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customStyle="1" w:styleId="Photo">
    <w:name w:val="Photo"/>
    <w:basedOn w:val="Sinespaciado"/>
    <w:uiPriority w:val="12"/>
    <w:qFormat/>
    <w:pPr>
      <w:spacing w:before="100" w:after="100"/>
      <w:ind w:left="101" w:right="101"/>
      <w:jc w:val="center"/>
    </w:pPr>
    <w:rPr>
      <w:noProof/>
    </w:rPr>
  </w:style>
  <w:style w:type="paragraph" w:styleId="Ttulo">
    <w:name w:val="Title"/>
    <w:basedOn w:val="Normal"/>
    <w:link w:val="TtuloCar"/>
    <w:uiPriority w:val="2"/>
    <w:qFormat/>
    <w:pPr>
      <w:spacing w:line="216" w:lineRule="auto"/>
      <w:contextualSpacing/>
    </w:pPr>
    <w:rPr>
      <w:rFonts w:asciiTheme="majorHAnsi" w:eastAsiaTheme="majorEastAsia" w:hAnsiTheme="majorHAnsi" w:cstheme="majorBidi"/>
      <w:kern w:val="28"/>
      <w:sz w:val="88"/>
      <w:szCs w:val="88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kern w:val="28"/>
      <w:sz w:val="88"/>
      <w:szCs w:val="88"/>
    </w:rPr>
  </w:style>
  <w:style w:type="paragraph" w:styleId="Subttulo">
    <w:name w:val="Subtitle"/>
    <w:basedOn w:val="Normal"/>
    <w:next w:val="Normal"/>
    <w:link w:val="SubttuloCar"/>
    <w:uiPriority w:val="3"/>
    <w:qFormat/>
    <w:pPr>
      <w:numPr>
        <w:ilvl w:val="1"/>
      </w:numPr>
      <w:spacing w:before="60" w:after="0" w:line="240" w:lineRule="auto"/>
    </w:pPr>
    <w:rPr>
      <w:b/>
      <w:bCs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3"/>
    <w:rPr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363198"/>
    <w:rPr>
      <w:rFonts w:asciiTheme="majorHAnsi" w:eastAsiaTheme="majorEastAsia" w:hAnsiTheme="majorHAnsi" w:cstheme="majorBidi"/>
      <w:b/>
      <w:bCs/>
      <w:color w:val="75540F" w:themeColor="accent1" w:themeShade="80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Organization">
    <w:name w:val="Organization"/>
    <w:basedOn w:val="Normal"/>
    <w:uiPriority w:val="3"/>
    <w:qFormat/>
    <w:rsid w:val="00363198"/>
    <w:pPr>
      <w:spacing w:before="120" w:after="0" w:line="240" w:lineRule="auto"/>
      <w:contextualSpacing/>
    </w:pPr>
    <w:rPr>
      <w:b/>
      <w:bCs/>
      <w:caps/>
      <w:color w:val="75540F" w:themeColor="accent1" w:themeShade="80"/>
      <w:sz w:val="40"/>
      <w:szCs w:val="40"/>
    </w:rPr>
  </w:style>
  <w:style w:type="paragraph" w:styleId="Listaconvietas">
    <w:name w:val="List Bullet"/>
    <w:basedOn w:val="Normal"/>
    <w:uiPriority w:val="2"/>
    <w:unhideWhenUsed/>
    <w:qFormat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sz w:val="58"/>
      <w:szCs w:val="58"/>
    </w:rPr>
  </w:style>
  <w:style w:type="character" w:customStyle="1" w:styleId="Ttulo4Car">
    <w:name w:val="Título 4 Car"/>
    <w:basedOn w:val="Fuentedeprrafopredeter"/>
    <w:link w:val="Ttulo4"/>
    <w:uiPriority w:val="9"/>
    <w:rsid w:val="00363198"/>
    <w:rPr>
      <w:rFonts w:asciiTheme="majorHAnsi" w:eastAsiaTheme="majorEastAsia" w:hAnsiTheme="majorHAnsi" w:cstheme="majorBidi"/>
      <w:b/>
      <w:bCs/>
      <w:color w:val="75540F" w:themeColor="accent1" w:themeShade="80"/>
    </w:rPr>
  </w:style>
  <w:style w:type="paragraph" w:customStyle="1" w:styleId="ContactInfo">
    <w:name w:val="Contact Info"/>
    <w:basedOn w:val="Normal"/>
    <w:uiPriority w:val="4"/>
    <w:qFormat/>
    <w:pPr>
      <w:contextualSpacing/>
    </w:pPr>
  </w:style>
  <w:style w:type="paragraph" w:styleId="TtuloTDC">
    <w:name w:val="TOC Heading"/>
    <w:basedOn w:val="Ttulo1"/>
    <w:next w:val="Normal"/>
    <w:uiPriority w:val="9"/>
    <w:unhideWhenUsed/>
    <w:qFormat/>
    <w:pPr>
      <w:outlineLvl w:val="9"/>
    </w:pPr>
  </w:style>
  <w:style w:type="paragraph" w:styleId="TDC2">
    <w:name w:val="toc 2"/>
    <w:basedOn w:val="TDC1"/>
    <w:next w:val="Normal"/>
    <w:autoRedefine/>
    <w:uiPriority w:val="10"/>
    <w:unhideWhenUsed/>
    <w:qFormat/>
    <w:pPr>
      <w:ind w:left="200"/>
    </w:pPr>
  </w:style>
  <w:style w:type="paragraph" w:styleId="TDC1">
    <w:name w:val="toc 1"/>
    <w:basedOn w:val="Normal"/>
    <w:next w:val="Normal"/>
    <w:autoRedefine/>
    <w:uiPriority w:val="10"/>
    <w:unhideWhenUsed/>
    <w:qFormat/>
    <w:pPr>
      <w:tabs>
        <w:tab w:val="right" w:leader="dot" w:pos="6120"/>
      </w:tabs>
      <w:spacing w:after="100"/>
    </w:pPr>
  </w:style>
  <w:style w:type="character" w:customStyle="1" w:styleId="Ttulo5Car">
    <w:name w:val="Título 5 Car"/>
    <w:basedOn w:val="Fuentedeprrafopredeter"/>
    <w:link w:val="Ttulo5"/>
    <w:uiPriority w:val="99"/>
    <w:semiHidden/>
    <w:rPr>
      <w:rFonts w:asciiTheme="majorHAnsi" w:eastAsiaTheme="majorEastAsia" w:hAnsiTheme="majorHAnsi" w:cstheme="majorBidi"/>
    </w:rPr>
  </w:style>
  <w:style w:type="character" w:customStyle="1" w:styleId="TOCNumbers">
    <w:name w:val="TOC Numbers"/>
    <w:basedOn w:val="Fuentedeprrafopredeter"/>
    <w:uiPriority w:val="11"/>
    <w:qFormat/>
    <w:rsid w:val="00363198"/>
    <w:rPr>
      <w:b/>
      <w:bCs/>
      <w:color w:val="75540F" w:themeColor="accent1" w:themeShade="80"/>
      <w:sz w:val="28"/>
      <w:szCs w:val="28"/>
    </w:rPr>
  </w:style>
  <w:style w:type="character" w:styleId="Nmerodepgina">
    <w:name w:val="page number"/>
    <w:basedOn w:val="Fuentedeprrafopredeter"/>
    <w:uiPriority w:val="12"/>
    <w:unhideWhenUsed/>
    <w:qFormat/>
    <w:rsid w:val="00363198"/>
    <w:rPr>
      <w:b/>
      <w:bCs/>
      <w:color w:val="75540F" w:themeColor="accent1" w:themeShade="80"/>
    </w:rPr>
  </w:style>
  <w:style w:type="paragraph" w:styleId="Cita">
    <w:name w:val="Quote"/>
    <w:basedOn w:val="Normal"/>
    <w:next w:val="Normal"/>
    <w:link w:val="CitaCar"/>
    <w:uiPriority w:val="2"/>
    <w:unhideWhenUsed/>
    <w:qFormat/>
    <w:pPr>
      <w:pBdr>
        <w:top w:val="single" w:sz="8" w:space="10" w:color="E3A625" w:themeColor="accent1"/>
        <w:left w:val="single" w:sz="8" w:space="14" w:color="FFFFFF" w:themeColor="background1"/>
        <w:bottom w:val="single" w:sz="8" w:space="10" w:color="E3A625" w:themeColor="accent1"/>
        <w:right w:val="single" w:sz="8" w:space="14" w:color="FFFFFF" w:themeColor="background1"/>
      </w:pBdr>
      <w:spacing w:before="280" w:after="280" w:line="264" w:lineRule="auto"/>
      <w:ind w:left="288" w:right="288"/>
    </w:pPr>
    <w:rPr>
      <w:i/>
      <w:iCs/>
      <w:color w:val="404040" w:themeColor="text1" w:themeTint="BF"/>
      <w:sz w:val="34"/>
      <w:szCs w:val="34"/>
    </w:rPr>
  </w:style>
  <w:style w:type="character" w:customStyle="1" w:styleId="CitaCar">
    <w:name w:val="Cita Car"/>
    <w:basedOn w:val="Fuentedeprrafopredeter"/>
    <w:link w:val="Cita"/>
    <w:uiPriority w:val="2"/>
    <w:rPr>
      <w:i/>
      <w:iCs/>
      <w:color w:val="404040" w:themeColor="text1" w:themeTint="BF"/>
      <w:sz w:val="34"/>
      <w:szCs w:val="34"/>
    </w:rPr>
  </w:style>
  <w:style w:type="table" w:customStyle="1" w:styleId="Calendar1">
    <w:name w:val="Calendar 1"/>
    <w:basedOn w:val="Tablanormal"/>
    <w:uiPriority w:val="99"/>
    <w:qFormat/>
    <w:pPr>
      <w:spacing w:after="0" w:line="240" w:lineRule="auto"/>
    </w:pPr>
    <w:rPr>
      <w:color w:val="auto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Descripcin">
    <w:name w:val="caption"/>
    <w:basedOn w:val="Normal"/>
    <w:next w:val="Normal"/>
    <w:uiPriority w:val="35"/>
    <w:unhideWhenUsed/>
    <w:qFormat/>
    <w:pPr>
      <w:spacing w:before="40" w:after="40" w:line="264" w:lineRule="auto"/>
      <w:contextualSpacing/>
    </w:pPr>
    <w:rPr>
      <w:i/>
      <w:iCs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F14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465"/>
  </w:style>
  <w:style w:type="paragraph" w:styleId="Piedepgina">
    <w:name w:val="footer"/>
    <w:basedOn w:val="Normal"/>
    <w:link w:val="PiedepginaCar"/>
    <w:uiPriority w:val="99"/>
    <w:unhideWhenUsed/>
    <w:rsid w:val="004F14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i\AppData\Roaming\Microsoft\Templates\Bookl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D9C73E5F7E40C2ACEEA178957E5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F6294-5E15-49BC-9A83-0D99696CA21E}"/>
      </w:docPartPr>
      <w:docPartBody>
        <w:p w:rsidR="0035184D" w:rsidRDefault="005E0FCC" w:rsidP="005E0FCC">
          <w:pPr>
            <w:pStyle w:val="CED9C73E5F7E40C2ACEEA178957E54F7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space">
    <w:altName w:val="Calibri"/>
    <w:charset w:val="00"/>
    <w:family w:val="modern"/>
    <w:pitch w:val="fixed"/>
    <w:sig w:usb0="A000002F" w:usb1="0000200A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CC"/>
    <w:rsid w:val="0006099E"/>
    <w:rsid w:val="00070AC8"/>
    <w:rsid w:val="000D5D13"/>
    <w:rsid w:val="00156C0D"/>
    <w:rsid w:val="001B1297"/>
    <w:rsid w:val="001E45F6"/>
    <w:rsid w:val="001E6140"/>
    <w:rsid w:val="001F15A5"/>
    <w:rsid w:val="0020266F"/>
    <w:rsid w:val="002257F9"/>
    <w:rsid w:val="00232BCF"/>
    <w:rsid w:val="00252F6B"/>
    <w:rsid w:val="00255738"/>
    <w:rsid w:val="002A1C31"/>
    <w:rsid w:val="002B4A97"/>
    <w:rsid w:val="002D070F"/>
    <w:rsid w:val="002F79FC"/>
    <w:rsid w:val="00310C6F"/>
    <w:rsid w:val="00315A41"/>
    <w:rsid w:val="003339F8"/>
    <w:rsid w:val="0034414E"/>
    <w:rsid w:val="0035184D"/>
    <w:rsid w:val="004129EA"/>
    <w:rsid w:val="00430670"/>
    <w:rsid w:val="00441A18"/>
    <w:rsid w:val="00457C37"/>
    <w:rsid w:val="004721D4"/>
    <w:rsid w:val="004772D6"/>
    <w:rsid w:val="00490959"/>
    <w:rsid w:val="004D5577"/>
    <w:rsid w:val="004E74C5"/>
    <w:rsid w:val="004F0192"/>
    <w:rsid w:val="00502A3C"/>
    <w:rsid w:val="00513BD4"/>
    <w:rsid w:val="00565F38"/>
    <w:rsid w:val="005725C4"/>
    <w:rsid w:val="00581A24"/>
    <w:rsid w:val="00592AF0"/>
    <w:rsid w:val="005A482A"/>
    <w:rsid w:val="005D16C2"/>
    <w:rsid w:val="005E0433"/>
    <w:rsid w:val="005E0FCC"/>
    <w:rsid w:val="005F687C"/>
    <w:rsid w:val="00605330"/>
    <w:rsid w:val="006105A2"/>
    <w:rsid w:val="006258EC"/>
    <w:rsid w:val="00640D8B"/>
    <w:rsid w:val="00643770"/>
    <w:rsid w:val="00644E53"/>
    <w:rsid w:val="0067096C"/>
    <w:rsid w:val="006B0756"/>
    <w:rsid w:val="006D2540"/>
    <w:rsid w:val="006F6A1C"/>
    <w:rsid w:val="00727A45"/>
    <w:rsid w:val="00732514"/>
    <w:rsid w:val="00761B8E"/>
    <w:rsid w:val="00763D43"/>
    <w:rsid w:val="00776BCD"/>
    <w:rsid w:val="007D51A7"/>
    <w:rsid w:val="007D63DB"/>
    <w:rsid w:val="007F33CA"/>
    <w:rsid w:val="007F5250"/>
    <w:rsid w:val="00814BBE"/>
    <w:rsid w:val="008619E9"/>
    <w:rsid w:val="008879F8"/>
    <w:rsid w:val="00891F72"/>
    <w:rsid w:val="008C1DFD"/>
    <w:rsid w:val="008E0F9E"/>
    <w:rsid w:val="00917B08"/>
    <w:rsid w:val="00967AE3"/>
    <w:rsid w:val="00971B67"/>
    <w:rsid w:val="00972214"/>
    <w:rsid w:val="009A08CD"/>
    <w:rsid w:val="009E1628"/>
    <w:rsid w:val="00A023F2"/>
    <w:rsid w:val="00A23BF2"/>
    <w:rsid w:val="00A32747"/>
    <w:rsid w:val="00A4786A"/>
    <w:rsid w:val="00AB259D"/>
    <w:rsid w:val="00AB5690"/>
    <w:rsid w:val="00AD47A8"/>
    <w:rsid w:val="00AE145A"/>
    <w:rsid w:val="00AE1D38"/>
    <w:rsid w:val="00AE60FB"/>
    <w:rsid w:val="00AF304B"/>
    <w:rsid w:val="00B31EE3"/>
    <w:rsid w:val="00B32EC2"/>
    <w:rsid w:val="00B523A5"/>
    <w:rsid w:val="00B718E1"/>
    <w:rsid w:val="00B948C9"/>
    <w:rsid w:val="00BA1432"/>
    <w:rsid w:val="00BA472D"/>
    <w:rsid w:val="00BB4ED8"/>
    <w:rsid w:val="00C21AA8"/>
    <w:rsid w:val="00C55F8D"/>
    <w:rsid w:val="00C858FB"/>
    <w:rsid w:val="00C917F3"/>
    <w:rsid w:val="00CC3AC2"/>
    <w:rsid w:val="00CE5CAA"/>
    <w:rsid w:val="00D06440"/>
    <w:rsid w:val="00D22EFC"/>
    <w:rsid w:val="00D327E4"/>
    <w:rsid w:val="00D60357"/>
    <w:rsid w:val="00E50F00"/>
    <w:rsid w:val="00E734CC"/>
    <w:rsid w:val="00F3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ED9C73E5F7E40C2ACEEA178957E54F7">
    <w:name w:val="CED9C73E5F7E40C2ACEEA178957E54F7"/>
    <w:rsid w:val="005E0F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let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E3A625"/>
      </a:accent1>
      <a:accent2>
        <a:srgbClr val="6D7483"/>
      </a:accent2>
      <a:accent3>
        <a:srgbClr val="D16349"/>
      </a:accent3>
      <a:accent4>
        <a:srgbClr val="4F8797"/>
      </a:accent4>
      <a:accent5>
        <a:srgbClr val="7F6C60"/>
      </a:accent5>
      <a:accent6>
        <a:srgbClr val="638865"/>
      </a:accent6>
      <a:hlink>
        <a:srgbClr val="4F8797"/>
      </a:hlink>
      <a:folHlink>
        <a:srgbClr val="6D748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877044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2013-02-05T18:33:00+00:00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1673189</Value>
    </PublishStatusLookup>
    <APAuthor xmlns="4873beb7-5857-4685-be1f-d57550cc96cc">
      <UserInfo>
        <DisplayName>REDMOND\v-luannv</DisplayName>
        <AccountId>92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TP104009677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C91CA-9AA6-4AB3-BC66-B18F43E63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EA469F-68AC-4319-8169-937C612878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D43FFF-DB4D-48F9-9B06-D3ECC1826E4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5.xml><?xml version="1.0" encoding="utf-8"?>
<ds:datastoreItem xmlns:ds="http://schemas.openxmlformats.org/officeDocument/2006/customXml" ds:itemID="{50B419A4-A49B-4AB2-9300-8DAC9AA1D6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Booklet.dotx</Template>
  <TotalTime>1002</TotalTime>
  <Pages>3</Pages>
  <Words>216</Words>
  <Characters>1357</Characters>
  <Application>Microsoft Office Word</Application>
  <DocSecurity>0</DocSecurity>
  <Lines>186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_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194</cp:revision>
  <cp:lastPrinted>2026-02-18T14:37:00Z</cp:lastPrinted>
  <dcterms:created xsi:type="dcterms:W3CDTF">2022-02-01T21:31:00Z</dcterms:created>
  <dcterms:modified xsi:type="dcterms:W3CDTF">2026-02-27T04:35:00Z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